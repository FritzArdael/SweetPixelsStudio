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3AFFD3" w14:textId="77777777" w:rsidR="002E6F4B" w:rsidRPr="002E6F4B" w:rsidRDefault="002E6F4B" w:rsidP="002E6F4B">
      <w:pPr>
        <w:ind w:right="-11"/>
        <w:jc w:val="left"/>
        <w:rPr>
          <w:szCs w:val="22"/>
        </w:rPr>
      </w:pPr>
      <w:r w:rsidRPr="002E6F4B">
        <w:rPr>
          <w:szCs w:val="22"/>
        </w:rPr>
        <w:t>For this project, I decided to create a photography and craft business manager program that relates to our side business. This makes the project more personal and motivates me to complete each section of the code based on what I have envisioned.</w:t>
      </w:r>
    </w:p>
    <w:p w14:paraId="087504CB" w14:textId="77777777" w:rsidR="002E6F4B" w:rsidRDefault="002E6F4B" w:rsidP="002E6F4B">
      <w:pPr>
        <w:ind w:right="-11"/>
        <w:jc w:val="left"/>
        <w:rPr>
          <w:szCs w:val="22"/>
        </w:rPr>
      </w:pPr>
    </w:p>
    <w:p w14:paraId="0C45A0A3" w14:textId="77777777" w:rsidR="002E6F4B" w:rsidRPr="002E6F4B" w:rsidRDefault="002E6F4B" w:rsidP="002E6F4B">
      <w:pPr>
        <w:ind w:right="-11"/>
        <w:jc w:val="left"/>
        <w:rPr>
          <w:szCs w:val="22"/>
        </w:rPr>
      </w:pPr>
      <w:r w:rsidRPr="002E6F4B">
        <w:rPr>
          <w:szCs w:val="22"/>
        </w:rPr>
        <w:t>I imagined and planned this program from a business manager's perspective, where I can manage customer information, orders and order details, photography services, and custom products. The program allows me to create, modify, and delete information as necessary.</w:t>
      </w:r>
    </w:p>
    <w:p w14:paraId="66304C3A" w14:textId="77777777" w:rsidR="002E6F4B" w:rsidRPr="002E6F4B" w:rsidRDefault="002E6F4B" w:rsidP="002E6F4B">
      <w:pPr>
        <w:ind w:right="-11"/>
        <w:jc w:val="center"/>
        <w:rPr>
          <w:szCs w:val="22"/>
        </w:rPr>
      </w:pPr>
    </w:p>
    <w:p w14:paraId="7A6114AE" w14:textId="77777777" w:rsidR="002E6F4B" w:rsidRDefault="002E6F4B" w:rsidP="002E6F4B">
      <w:pPr>
        <w:ind w:right="-11"/>
        <w:jc w:val="left"/>
        <w:rPr>
          <w:szCs w:val="22"/>
        </w:rPr>
      </w:pPr>
      <w:r w:rsidRPr="002E6F4B">
        <w:rPr>
          <w:szCs w:val="22"/>
        </w:rPr>
        <w:t>I initially started planning with this flow in mind:</w:t>
      </w:r>
    </w:p>
    <w:p w14:paraId="750EB03E" w14:textId="396532F8" w:rsidR="004F08DF" w:rsidRDefault="004F08DF" w:rsidP="002E6F4B">
      <w:pPr>
        <w:ind w:right="-11"/>
        <w:jc w:val="center"/>
        <w:rPr>
          <w:szCs w:val="22"/>
        </w:rPr>
      </w:pPr>
      <w:r w:rsidRPr="004F08DF">
        <w:rPr>
          <w:szCs w:val="22"/>
        </w:rPr>
        <w:drawing>
          <wp:inline distT="0" distB="0" distL="0" distR="0" wp14:anchorId="3133C602" wp14:editId="6A135BA1">
            <wp:extent cx="6014840" cy="4466590"/>
            <wp:effectExtent l="19050" t="19050" r="24130" b="10160"/>
            <wp:docPr id="1414200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200478" name=""/>
                    <pic:cNvPicPr/>
                  </pic:nvPicPr>
                  <pic:blipFill rotWithShape="1">
                    <a:blip r:embed="rId11"/>
                    <a:srcRect t="13268"/>
                    <a:stretch>
                      <a:fillRect/>
                    </a:stretch>
                  </pic:blipFill>
                  <pic:spPr bwMode="auto">
                    <a:xfrm>
                      <a:off x="0" y="0"/>
                      <a:ext cx="6065588" cy="4504275"/>
                    </a:xfrm>
                    <a:prstGeom prst="rect">
                      <a:avLst/>
                    </a:prstGeom>
                    <a:ln w="9525" cap="flat" cmpd="sng" algn="ctr">
                      <a:solidFill>
                        <a:srgbClr val="CCCCDA"/>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2B6940C0" w14:textId="6FF22FB4" w:rsidR="00675F4A" w:rsidRDefault="00675F4A" w:rsidP="00974D7A">
      <w:pPr>
        <w:ind w:right="-11"/>
        <w:jc w:val="center"/>
        <w:rPr>
          <w:i/>
          <w:iCs/>
          <w:sz w:val="16"/>
          <w:szCs w:val="16"/>
        </w:rPr>
      </w:pPr>
      <w:r w:rsidRPr="00B6169D">
        <w:rPr>
          <w:i/>
          <w:iCs/>
          <w:sz w:val="16"/>
          <w:szCs w:val="16"/>
        </w:rPr>
        <w:t>Flow Chart 1</w:t>
      </w:r>
      <w:r w:rsidR="008A2A8C">
        <w:rPr>
          <w:i/>
          <w:iCs/>
          <w:sz w:val="16"/>
          <w:szCs w:val="16"/>
        </w:rPr>
        <w:t xml:space="preserve">: Base Structure of the </w:t>
      </w:r>
      <w:r w:rsidR="007F754C">
        <w:rPr>
          <w:i/>
          <w:iCs/>
          <w:sz w:val="16"/>
          <w:szCs w:val="16"/>
        </w:rPr>
        <w:t>O</w:t>
      </w:r>
      <w:r w:rsidR="008A2A8C">
        <w:rPr>
          <w:i/>
          <w:iCs/>
          <w:sz w:val="16"/>
          <w:szCs w:val="16"/>
        </w:rPr>
        <w:t>verall</w:t>
      </w:r>
      <w:r w:rsidR="00CD2B45">
        <w:rPr>
          <w:i/>
          <w:iCs/>
          <w:sz w:val="16"/>
          <w:szCs w:val="16"/>
        </w:rPr>
        <w:t xml:space="preserve"> </w:t>
      </w:r>
      <w:r w:rsidR="007F754C">
        <w:rPr>
          <w:i/>
          <w:iCs/>
          <w:sz w:val="16"/>
          <w:szCs w:val="16"/>
        </w:rPr>
        <w:t>P</w:t>
      </w:r>
      <w:r w:rsidR="00CD2B45">
        <w:rPr>
          <w:i/>
          <w:iCs/>
          <w:sz w:val="16"/>
          <w:szCs w:val="16"/>
        </w:rPr>
        <w:t>roject</w:t>
      </w:r>
    </w:p>
    <w:p w14:paraId="396F7511" w14:textId="77777777" w:rsidR="00E61930" w:rsidRDefault="00E61930" w:rsidP="00974D7A">
      <w:pPr>
        <w:ind w:right="-11"/>
        <w:jc w:val="left"/>
        <w:rPr>
          <w:i/>
          <w:iCs/>
          <w:sz w:val="16"/>
          <w:szCs w:val="16"/>
        </w:rPr>
      </w:pPr>
    </w:p>
    <w:p w14:paraId="31843FD4" w14:textId="77777777" w:rsidR="000B2880" w:rsidRDefault="000B2880" w:rsidP="00974D7A">
      <w:pPr>
        <w:ind w:right="-11"/>
        <w:jc w:val="left"/>
        <w:rPr>
          <w:i/>
          <w:iCs/>
          <w:sz w:val="16"/>
          <w:szCs w:val="16"/>
        </w:rPr>
      </w:pPr>
    </w:p>
    <w:p w14:paraId="1A752B2B" w14:textId="77777777" w:rsidR="000B2880" w:rsidRDefault="000B2880" w:rsidP="00974D7A">
      <w:pPr>
        <w:ind w:right="-11"/>
        <w:jc w:val="left"/>
        <w:rPr>
          <w:i/>
          <w:iCs/>
          <w:sz w:val="16"/>
          <w:szCs w:val="16"/>
        </w:rPr>
      </w:pPr>
    </w:p>
    <w:p w14:paraId="2800D990" w14:textId="77777777" w:rsidR="000B2880" w:rsidRDefault="000B2880" w:rsidP="00974D7A">
      <w:pPr>
        <w:ind w:right="-11"/>
        <w:jc w:val="left"/>
        <w:rPr>
          <w:i/>
          <w:iCs/>
          <w:sz w:val="16"/>
          <w:szCs w:val="16"/>
        </w:rPr>
      </w:pPr>
    </w:p>
    <w:p w14:paraId="012ABE06" w14:textId="77777777" w:rsidR="006D27AF" w:rsidRDefault="006D27AF" w:rsidP="00974D7A">
      <w:pPr>
        <w:ind w:right="-11"/>
        <w:jc w:val="left"/>
        <w:rPr>
          <w:i/>
          <w:iCs/>
          <w:sz w:val="16"/>
          <w:szCs w:val="16"/>
        </w:rPr>
      </w:pPr>
    </w:p>
    <w:p w14:paraId="5391C3EA" w14:textId="77777777" w:rsidR="00C13DDA" w:rsidRDefault="00C13DDA" w:rsidP="00974D7A">
      <w:pPr>
        <w:ind w:right="-11"/>
        <w:jc w:val="left"/>
        <w:rPr>
          <w:i/>
          <w:iCs/>
          <w:sz w:val="16"/>
          <w:szCs w:val="16"/>
        </w:rPr>
      </w:pPr>
    </w:p>
    <w:p w14:paraId="51BFDC39" w14:textId="77777777" w:rsidR="00C13DDA" w:rsidRDefault="00C13DDA" w:rsidP="00974D7A">
      <w:pPr>
        <w:ind w:right="-11"/>
        <w:jc w:val="left"/>
        <w:rPr>
          <w:i/>
          <w:iCs/>
          <w:sz w:val="16"/>
          <w:szCs w:val="16"/>
        </w:rPr>
      </w:pPr>
    </w:p>
    <w:p w14:paraId="1B8EF157" w14:textId="77777777" w:rsidR="00C13DDA" w:rsidRDefault="00C13DDA" w:rsidP="00974D7A">
      <w:pPr>
        <w:ind w:right="-11"/>
        <w:jc w:val="left"/>
        <w:rPr>
          <w:i/>
          <w:iCs/>
          <w:sz w:val="16"/>
          <w:szCs w:val="16"/>
        </w:rPr>
      </w:pPr>
    </w:p>
    <w:p w14:paraId="7DA93BCF" w14:textId="77777777" w:rsidR="000B2880" w:rsidRDefault="000B2880" w:rsidP="00974D7A">
      <w:pPr>
        <w:ind w:right="-11"/>
        <w:jc w:val="left"/>
        <w:rPr>
          <w:i/>
          <w:iCs/>
          <w:sz w:val="16"/>
          <w:szCs w:val="16"/>
        </w:rPr>
      </w:pPr>
    </w:p>
    <w:p w14:paraId="655A7F68" w14:textId="6FE37ABB" w:rsidR="004C68E2" w:rsidRPr="004C68E2" w:rsidRDefault="004C68E2" w:rsidP="00974D7A">
      <w:pPr>
        <w:ind w:right="-11"/>
        <w:jc w:val="left"/>
        <w:rPr>
          <w:sz w:val="16"/>
          <w:szCs w:val="16"/>
        </w:rPr>
      </w:pPr>
    </w:p>
    <w:p w14:paraId="600B8E26" w14:textId="5C5DB8FB" w:rsidR="004C68E2" w:rsidRPr="004C68E2" w:rsidRDefault="004C68E2" w:rsidP="00974D7A">
      <w:pPr>
        <w:ind w:right="-11"/>
        <w:jc w:val="left"/>
        <w:rPr>
          <w:b/>
          <w:bCs/>
          <w:szCs w:val="22"/>
        </w:rPr>
      </w:pPr>
      <w:r w:rsidRPr="004C68E2">
        <w:rPr>
          <w:b/>
          <w:bCs/>
          <w:szCs w:val="22"/>
        </w:rPr>
        <w:lastRenderedPageBreak/>
        <w:t>DATABASE PLANNING:</w:t>
      </w:r>
    </w:p>
    <w:p w14:paraId="15F66107" w14:textId="04E854D8" w:rsidR="00A9524F" w:rsidRDefault="006A7F40" w:rsidP="00974D7A">
      <w:pPr>
        <w:ind w:right="-11"/>
        <w:jc w:val="left"/>
        <w:rPr>
          <w:szCs w:val="22"/>
        </w:rPr>
      </w:pPr>
      <w:r>
        <w:rPr>
          <w:szCs w:val="22"/>
        </w:rPr>
        <w:t>I then</w:t>
      </w:r>
      <w:r w:rsidR="004F08DF">
        <w:rPr>
          <w:szCs w:val="22"/>
        </w:rPr>
        <w:t xml:space="preserve"> began planning </w:t>
      </w:r>
      <w:r w:rsidR="00EC27BC">
        <w:rPr>
          <w:szCs w:val="22"/>
        </w:rPr>
        <w:t>the</w:t>
      </w:r>
      <w:r w:rsidR="004F08DF">
        <w:rPr>
          <w:szCs w:val="22"/>
        </w:rPr>
        <w:t xml:space="preserve"> </w:t>
      </w:r>
      <w:r w:rsidR="00F06B34">
        <w:rPr>
          <w:szCs w:val="22"/>
        </w:rPr>
        <w:t>attributes needed to create each database</w:t>
      </w:r>
      <w:r w:rsidR="007809E8">
        <w:rPr>
          <w:szCs w:val="22"/>
        </w:rPr>
        <w:t xml:space="preserve"> in Excel</w:t>
      </w:r>
      <w:r w:rsidR="00F06B34">
        <w:rPr>
          <w:szCs w:val="22"/>
        </w:rPr>
        <w:t>:</w:t>
      </w:r>
    </w:p>
    <w:p w14:paraId="6FF40138" w14:textId="3AC95D58" w:rsidR="000B7ED5" w:rsidRDefault="000B7ED5" w:rsidP="00974D7A">
      <w:pPr>
        <w:ind w:right="-11"/>
        <w:jc w:val="center"/>
        <w:rPr>
          <w:szCs w:val="22"/>
        </w:rPr>
      </w:pPr>
      <w:r w:rsidRPr="000B7ED5">
        <w:rPr>
          <w:szCs w:val="22"/>
        </w:rPr>
        <w:drawing>
          <wp:inline distT="0" distB="0" distL="0" distR="0" wp14:anchorId="5A0ED61A" wp14:editId="61F3221C">
            <wp:extent cx="6163310" cy="3989312"/>
            <wp:effectExtent l="19050" t="19050" r="27940" b="11430"/>
            <wp:docPr id="1974978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978564" name=""/>
                    <pic:cNvPicPr/>
                  </pic:nvPicPr>
                  <pic:blipFill>
                    <a:blip r:embed="rId12"/>
                    <a:stretch>
                      <a:fillRect/>
                    </a:stretch>
                  </pic:blipFill>
                  <pic:spPr>
                    <a:xfrm>
                      <a:off x="0" y="0"/>
                      <a:ext cx="6209541" cy="4019236"/>
                    </a:xfrm>
                    <a:prstGeom prst="rect">
                      <a:avLst/>
                    </a:prstGeom>
                    <a:ln>
                      <a:solidFill>
                        <a:schemeClr val="accent1"/>
                      </a:solidFill>
                    </a:ln>
                  </pic:spPr>
                </pic:pic>
              </a:graphicData>
            </a:graphic>
          </wp:inline>
        </w:drawing>
      </w:r>
    </w:p>
    <w:p w14:paraId="36855A63" w14:textId="3CA5C828" w:rsidR="00CA2F28" w:rsidRPr="00E61930" w:rsidRDefault="008A2A8C" w:rsidP="00974D7A">
      <w:pPr>
        <w:ind w:right="-11"/>
        <w:jc w:val="center"/>
        <w:rPr>
          <w:i/>
          <w:iCs/>
          <w:sz w:val="16"/>
          <w:szCs w:val="16"/>
        </w:rPr>
      </w:pPr>
      <w:r w:rsidRPr="00E61930">
        <w:rPr>
          <w:i/>
          <w:iCs/>
          <w:sz w:val="16"/>
          <w:szCs w:val="16"/>
        </w:rPr>
        <w:t>Flow Char</w:t>
      </w:r>
      <w:r w:rsidR="00E65F83">
        <w:rPr>
          <w:i/>
          <w:iCs/>
          <w:sz w:val="16"/>
          <w:szCs w:val="16"/>
        </w:rPr>
        <w:t xml:space="preserve">t </w:t>
      </w:r>
      <w:r w:rsidRPr="00E61930">
        <w:rPr>
          <w:i/>
          <w:iCs/>
          <w:sz w:val="16"/>
          <w:szCs w:val="16"/>
        </w:rPr>
        <w:t>2</w:t>
      </w:r>
      <w:r w:rsidR="00E61930">
        <w:rPr>
          <w:i/>
          <w:iCs/>
          <w:sz w:val="16"/>
          <w:szCs w:val="16"/>
        </w:rPr>
        <w:t xml:space="preserve">: </w:t>
      </w:r>
      <w:r w:rsidR="0053729F" w:rsidRPr="0053729F">
        <w:rPr>
          <w:i/>
          <w:iCs/>
          <w:sz w:val="16"/>
          <w:szCs w:val="16"/>
        </w:rPr>
        <w:t>The flow chart above represents my initial plan, but the design changed as I progressed through the project.</w:t>
      </w:r>
    </w:p>
    <w:p w14:paraId="23B1EF82" w14:textId="77777777" w:rsidR="00805890" w:rsidRDefault="00805890" w:rsidP="00974D7A">
      <w:pPr>
        <w:ind w:right="-11"/>
        <w:jc w:val="left"/>
        <w:rPr>
          <w:szCs w:val="22"/>
        </w:rPr>
      </w:pPr>
    </w:p>
    <w:p w14:paraId="17BA1DE8" w14:textId="77777777" w:rsidR="00475E24" w:rsidRPr="00475E24" w:rsidRDefault="00475E24" w:rsidP="00475E24">
      <w:pPr>
        <w:ind w:right="-11"/>
        <w:jc w:val="left"/>
        <w:rPr>
          <w:szCs w:val="22"/>
        </w:rPr>
      </w:pPr>
      <w:r w:rsidRPr="00475E24">
        <w:rPr>
          <w:szCs w:val="22"/>
        </w:rPr>
        <w:t>As I began planning the database, I realized that it would be easier and make more sense to use MySQL and design the tables with fewer columns. I could utilize features such as AUTO_INCREMENT in MySQL and use Python to navigate and manage the database through code.</w:t>
      </w:r>
    </w:p>
    <w:p w14:paraId="5A19F8F7" w14:textId="77777777" w:rsidR="00475E24" w:rsidRPr="00475E24" w:rsidRDefault="00475E24" w:rsidP="00475E24">
      <w:pPr>
        <w:ind w:right="-11"/>
        <w:jc w:val="left"/>
        <w:rPr>
          <w:szCs w:val="22"/>
        </w:rPr>
      </w:pPr>
    </w:p>
    <w:p w14:paraId="3170F199" w14:textId="77777777" w:rsidR="00475E24" w:rsidRPr="00475E24" w:rsidRDefault="00475E24" w:rsidP="00475E24">
      <w:pPr>
        <w:ind w:right="-11"/>
        <w:jc w:val="left"/>
        <w:rPr>
          <w:szCs w:val="22"/>
        </w:rPr>
      </w:pPr>
      <w:r w:rsidRPr="00475E24">
        <w:rPr>
          <w:szCs w:val="22"/>
        </w:rPr>
        <w:t>At this point, I used ChatGPT to make sure I understood the possibilities and limitations I might encounter. After confirming my ideas and deciding what I wanted to accomplish, I built the SQL code needed for the database. AI also helped me create sample data for the database and reminded me of the correct syntax for certain SQL statements.</w:t>
      </w:r>
    </w:p>
    <w:p w14:paraId="54F15A90" w14:textId="77777777" w:rsidR="00475E24" w:rsidRPr="00475E24" w:rsidRDefault="00475E24" w:rsidP="00475E24">
      <w:pPr>
        <w:ind w:right="-11"/>
        <w:jc w:val="left"/>
        <w:rPr>
          <w:szCs w:val="22"/>
        </w:rPr>
      </w:pPr>
    </w:p>
    <w:p w14:paraId="776FCE84" w14:textId="6BE2379C" w:rsidR="003F2DB5" w:rsidRDefault="00475E24" w:rsidP="00475E24">
      <w:pPr>
        <w:ind w:right="-11"/>
        <w:jc w:val="left"/>
        <w:rPr>
          <w:szCs w:val="22"/>
        </w:rPr>
      </w:pPr>
      <w:r w:rsidRPr="00475E24">
        <w:rPr>
          <w:szCs w:val="22"/>
        </w:rPr>
        <w:t xml:space="preserve">I did not encounter any major issues while building the database, and I was able to complete it relatively quickly. However, I </w:t>
      </w:r>
      <w:r w:rsidR="00965569">
        <w:rPr>
          <w:szCs w:val="22"/>
        </w:rPr>
        <w:t>did</w:t>
      </w:r>
      <w:r w:rsidRPr="00475E24">
        <w:rPr>
          <w:szCs w:val="22"/>
        </w:rPr>
        <w:t xml:space="preserve"> </w:t>
      </w:r>
      <w:r w:rsidR="00965569">
        <w:rPr>
          <w:szCs w:val="22"/>
        </w:rPr>
        <w:t xml:space="preserve">spend time </w:t>
      </w:r>
      <w:r w:rsidRPr="00475E24">
        <w:rPr>
          <w:szCs w:val="22"/>
        </w:rPr>
        <w:t>redesign</w:t>
      </w:r>
      <w:r w:rsidR="00965569">
        <w:rPr>
          <w:szCs w:val="22"/>
        </w:rPr>
        <w:t>ing</w:t>
      </w:r>
      <w:r w:rsidRPr="00475E24">
        <w:rPr>
          <w:szCs w:val="22"/>
        </w:rPr>
        <w:t xml:space="preserve"> or rebuild</w:t>
      </w:r>
      <w:r w:rsidR="00965569">
        <w:rPr>
          <w:szCs w:val="22"/>
        </w:rPr>
        <w:t>ing</w:t>
      </w:r>
      <w:r w:rsidRPr="00475E24">
        <w:rPr>
          <w:szCs w:val="22"/>
        </w:rPr>
        <w:t xml:space="preserve"> some of the tables a few times to achieve the structure I wanted.</w:t>
      </w:r>
    </w:p>
    <w:p w14:paraId="55F208A4" w14:textId="77777777" w:rsidR="003F2DB5" w:rsidRDefault="003F2DB5" w:rsidP="00974D7A">
      <w:pPr>
        <w:ind w:right="-11"/>
        <w:jc w:val="left"/>
        <w:rPr>
          <w:szCs w:val="22"/>
        </w:rPr>
      </w:pPr>
    </w:p>
    <w:p w14:paraId="67057D42" w14:textId="77777777" w:rsidR="00A531EA" w:rsidRDefault="00A531EA" w:rsidP="00974D7A">
      <w:pPr>
        <w:ind w:right="-11"/>
        <w:jc w:val="left"/>
        <w:rPr>
          <w:szCs w:val="22"/>
        </w:rPr>
      </w:pPr>
    </w:p>
    <w:p w14:paraId="07654278" w14:textId="77777777" w:rsidR="00A531EA" w:rsidRDefault="00A531EA" w:rsidP="00974D7A">
      <w:pPr>
        <w:ind w:right="-11"/>
        <w:jc w:val="left"/>
        <w:rPr>
          <w:szCs w:val="22"/>
        </w:rPr>
      </w:pPr>
    </w:p>
    <w:p w14:paraId="46B2F48C" w14:textId="71E371C4" w:rsidR="00A531EA" w:rsidRPr="00400449" w:rsidRDefault="00400449" w:rsidP="00974D7A">
      <w:pPr>
        <w:ind w:right="-11"/>
        <w:jc w:val="left"/>
        <w:rPr>
          <w:b/>
          <w:bCs/>
          <w:szCs w:val="22"/>
        </w:rPr>
      </w:pPr>
      <w:r w:rsidRPr="00400449">
        <w:rPr>
          <w:b/>
          <w:bCs/>
          <w:szCs w:val="22"/>
        </w:rPr>
        <w:lastRenderedPageBreak/>
        <w:t>PYTHON DEVELOPMENT:</w:t>
      </w:r>
    </w:p>
    <w:p w14:paraId="573366D5" w14:textId="77777777" w:rsidR="00EA253B" w:rsidRDefault="00EA253B" w:rsidP="00EA253B">
      <w:pPr>
        <w:ind w:right="-11"/>
        <w:jc w:val="left"/>
        <w:rPr>
          <w:szCs w:val="22"/>
        </w:rPr>
      </w:pPr>
      <w:r w:rsidRPr="00EA253B">
        <w:rPr>
          <w:szCs w:val="22"/>
        </w:rPr>
        <w:t>Once I finished creating the initial data in MySQL, I started building the Python program with this flow in mind:</w:t>
      </w:r>
    </w:p>
    <w:p w14:paraId="38753FA6" w14:textId="001C4298" w:rsidR="00B50750" w:rsidRDefault="00B50750" w:rsidP="00974D7A">
      <w:pPr>
        <w:ind w:right="-11"/>
        <w:jc w:val="center"/>
        <w:rPr>
          <w:szCs w:val="22"/>
        </w:rPr>
      </w:pPr>
      <w:r w:rsidRPr="00B50750">
        <w:rPr>
          <w:szCs w:val="22"/>
        </w:rPr>
        <w:drawing>
          <wp:inline distT="0" distB="0" distL="0" distR="0" wp14:anchorId="7EB15F59" wp14:editId="75F9D884">
            <wp:extent cx="5648325" cy="4270253"/>
            <wp:effectExtent l="19050" t="19050" r="9525" b="16510"/>
            <wp:docPr id="1773507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507249" name=""/>
                    <pic:cNvPicPr/>
                  </pic:nvPicPr>
                  <pic:blipFill>
                    <a:blip r:embed="rId13"/>
                    <a:stretch>
                      <a:fillRect/>
                    </a:stretch>
                  </pic:blipFill>
                  <pic:spPr>
                    <a:xfrm>
                      <a:off x="0" y="0"/>
                      <a:ext cx="5691346" cy="4302778"/>
                    </a:xfrm>
                    <a:prstGeom prst="rect">
                      <a:avLst/>
                    </a:prstGeom>
                    <a:ln>
                      <a:solidFill>
                        <a:schemeClr val="accent1"/>
                      </a:solidFill>
                    </a:ln>
                  </pic:spPr>
                </pic:pic>
              </a:graphicData>
            </a:graphic>
          </wp:inline>
        </w:drawing>
      </w:r>
    </w:p>
    <w:p w14:paraId="331CF7E9" w14:textId="6A88F59C" w:rsidR="00056C22" w:rsidRDefault="00056C22" w:rsidP="00974D7A">
      <w:pPr>
        <w:ind w:right="-11"/>
        <w:jc w:val="center"/>
        <w:rPr>
          <w:szCs w:val="22"/>
        </w:rPr>
      </w:pPr>
      <w:r w:rsidRPr="00E61930">
        <w:rPr>
          <w:i/>
          <w:iCs/>
          <w:sz w:val="16"/>
          <w:szCs w:val="16"/>
        </w:rPr>
        <w:t>Flow Char</w:t>
      </w:r>
      <w:r>
        <w:rPr>
          <w:i/>
          <w:iCs/>
          <w:sz w:val="16"/>
          <w:szCs w:val="16"/>
        </w:rPr>
        <w:t xml:space="preserve">t </w:t>
      </w:r>
      <w:r>
        <w:rPr>
          <w:i/>
          <w:iCs/>
          <w:sz w:val="16"/>
          <w:szCs w:val="16"/>
        </w:rPr>
        <w:t>3</w:t>
      </w:r>
      <w:r>
        <w:rPr>
          <w:i/>
          <w:iCs/>
          <w:sz w:val="16"/>
          <w:szCs w:val="16"/>
        </w:rPr>
        <w:t xml:space="preserve">: </w:t>
      </w:r>
      <w:proofErr w:type="gramStart"/>
      <w:r w:rsidR="00D10A93">
        <w:rPr>
          <w:i/>
          <w:iCs/>
          <w:sz w:val="16"/>
          <w:szCs w:val="16"/>
        </w:rPr>
        <w:t>Overall</w:t>
      </w:r>
      <w:proofErr w:type="gramEnd"/>
      <w:r w:rsidR="00D10A93">
        <w:rPr>
          <w:i/>
          <w:iCs/>
          <w:sz w:val="16"/>
          <w:szCs w:val="16"/>
        </w:rPr>
        <w:t xml:space="preserve"> View of Python’s flo</w:t>
      </w:r>
      <w:r w:rsidR="00221830">
        <w:rPr>
          <w:i/>
          <w:iCs/>
          <w:sz w:val="16"/>
          <w:szCs w:val="16"/>
        </w:rPr>
        <w:t>w</w:t>
      </w:r>
    </w:p>
    <w:p w14:paraId="4A475B6E" w14:textId="77777777" w:rsidR="00906D61" w:rsidRDefault="00906D61" w:rsidP="00974D7A">
      <w:pPr>
        <w:ind w:right="-11"/>
        <w:jc w:val="left"/>
        <w:rPr>
          <w:szCs w:val="22"/>
        </w:rPr>
      </w:pPr>
    </w:p>
    <w:p w14:paraId="1880623A" w14:textId="77777777" w:rsidR="00772344" w:rsidRDefault="00793079" w:rsidP="00772344">
      <w:pPr>
        <w:ind w:right="-11"/>
        <w:jc w:val="left"/>
        <w:rPr>
          <w:szCs w:val="22"/>
        </w:rPr>
      </w:pPr>
      <w:r w:rsidRPr="00793079">
        <w:rPr>
          <w:szCs w:val="22"/>
        </w:rPr>
        <w:t>I started with sweet_pixels_studio.py as the main menu, followed by the Customers, Orders, and Services menus.</w:t>
      </w:r>
    </w:p>
    <w:p w14:paraId="405B92A1" w14:textId="1638B4E5" w:rsidR="00653864" w:rsidRDefault="00867926" w:rsidP="002A7276">
      <w:pPr>
        <w:ind w:right="-11"/>
        <w:jc w:val="center"/>
        <w:rPr>
          <w:noProof/>
        </w:rPr>
      </w:pPr>
      <w:r w:rsidRPr="00867926">
        <w:rPr>
          <w:szCs w:val="22"/>
        </w:rPr>
        <w:drawing>
          <wp:inline distT="0" distB="0" distL="0" distR="0" wp14:anchorId="4073F3EC" wp14:editId="214C4D24">
            <wp:extent cx="1902936" cy="1047488"/>
            <wp:effectExtent l="19050" t="19050" r="21590" b="19685"/>
            <wp:docPr id="523199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199107" name=""/>
                    <pic:cNvPicPr/>
                  </pic:nvPicPr>
                  <pic:blipFill rotWithShape="1">
                    <a:blip r:embed="rId14"/>
                    <a:srcRect l="840" r="7564"/>
                    <a:stretch>
                      <a:fillRect/>
                    </a:stretch>
                  </pic:blipFill>
                  <pic:spPr bwMode="auto">
                    <a:xfrm>
                      <a:off x="0" y="0"/>
                      <a:ext cx="1917838" cy="1055691"/>
                    </a:xfrm>
                    <a:prstGeom prst="rect">
                      <a:avLst/>
                    </a:prstGeom>
                    <a:ln w="9525" cap="flat" cmpd="sng" algn="ctr">
                      <a:solidFill>
                        <a:schemeClr val="bg1">
                          <a:lumMod val="75000"/>
                        </a:scheme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r w:rsidR="002A7276">
        <w:rPr>
          <w:noProof/>
        </w:rPr>
        <w:t xml:space="preserve">    </w:t>
      </w:r>
      <w:r w:rsidR="00850C0D" w:rsidRPr="00850C0D">
        <w:rPr>
          <w:szCs w:val="22"/>
        </w:rPr>
        <w:drawing>
          <wp:inline distT="0" distB="0" distL="0" distR="0" wp14:anchorId="40DC78DC" wp14:editId="43DC1960">
            <wp:extent cx="2138045" cy="1052874"/>
            <wp:effectExtent l="19050" t="19050" r="14605" b="13970"/>
            <wp:docPr id="704115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115728" name=""/>
                    <pic:cNvPicPr/>
                  </pic:nvPicPr>
                  <pic:blipFill>
                    <a:blip r:embed="rId15"/>
                    <a:stretch>
                      <a:fillRect/>
                    </a:stretch>
                  </pic:blipFill>
                  <pic:spPr>
                    <a:xfrm>
                      <a:off x="0" y="0"/>
                      <a:ext cx="2167950" cy="1067601"/>
                    </a:xfrm>
                    <a:prstGeom prst="rect">
                      <a:avLst/>
                    </a:prstGeom>
                    <a:ln>
                      <a:solidFill>
                        <a:schemeClr val="bg1">
                          <a:lumMod val="75000"/>
                        </a:schemeClr>
                      </a:solidFill>
                    </a:ln>
                  </pic:spPr>
                </pic:pic>
              </a:graphicData>
            </a:graphic>
          </wp:inline>
        </w:drawing>
      </w:r>
    </w:p>
    <w:p w14:paraId="345645E4" w14:textId="33A8BDD4" w:rsidR="002339C7" w:rsidRDefault="00AC526F" w:rsidP="002A7276">
      <w:pPr>
        <w:ind w:right="-11"/>
        <w:jc w:val="center"/>
        <w:rPr>
          <w:noProof/>
        </w:rPr>
      </w:pPr>
      <w:r w:rsidRPr="00AC526F">
        <w:rPr>
          <w:noProof/>
        </w:rPr>
        <w:drawing>
          <wp:inline distT="0" distB="0" distL="0" distR="0" wp14:anchorId="2C8415A0" wp14:editId="01C8FEFE">
            <wp:extent cx="1895475" cy="944839"/>
            <wp:effectExtent l="19050" t="19050" r="9525" b="27305"/>
            <wp:docPr id="1814317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317753" name=""/>
                    <pic:cNvPicPr/>
                  </pic:nvPicPr>
                  <pic:blipFill>
                    <a:blip r:embed="rId16"/>
                    <a:stretch>
                      <a:fillRect/>
                    </a:stretch>
                  </pic:blipFill>
                  <pic:spPr>
                    <a:xfrm>
                      <a:off x="0" y="0"/>
                      <a:ext cx="1895475" cy="944839"/>
                    </a:xfrm>
                    <a:prstGeom prst="rect">
                      <a:avLst/>
                    </a:prstGeom>
                    <a:ln>
                      <a:solidFill>
                        <a:schemeClr val="bg1">
                          <a:lumMod val="75000"/>
                        </a:schemeClr>
                      </a:solidFill>
                    </a:ln>
                  </pic:spPr>
                </pic:pic>
              </a:graphicData>
            </a:graphic>
          </wp:inline>
        </w:drawing>
      </w:r>
      <w:r w:rsidR="002A7276">
        <w:rPr>
          <w:noProof/>
        </w:rPr>
        <w:t xml:space="preserve">   </w:t>
      </w:r>
      <w:r w:rsidR="00C64CF4" w:rsidRPr="00C64CF4">
        <w:rPr>
          <w:szCs w:val="22"/>
        </w:rPr>
        <w:drawing>
          <wp:inline distT="0" distB="0" distL="0" distR="0" wp14:anchorId="1FDF0CF2" wp14:editId="65AEE273">
            <wp:extent cx="2354590" cy="924501"/>
            <wp:effectExtent l="19050" t="19050" r="26670" b="28575"/>
            <wp:docPr id="1545802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802154" name=""/>
                    <pic:cNvPicPr/>
                  </pic:nvPicPr>
                  <pic:blipFill>
                    <a:blip r:embed="rId17"/>
                    <a:stretch>
                      <a:fillRect/>
                    </a:stretch>
                  </pic:blipFill>
                  <pic:spPr>
                    <a:xfrm>
                      <a:off x="0" y="0"/>
                      <a:ext cx="2354590" cy="924501"/>
                    </a:xfrm>
                    <a:prstGeom prst="rect">
                      <a:avLst/>
                    </a:prstGeom>
                    <a:ln>
                      <a:solidFill>
                        <a:schemeClr val="bg1">
                          <a:lumMod val="75000"/>
                        </a:schemeClr>
                      </a:solidFill>
                    </a:ln>
                  </pic:spPr>
                </pic:pic>
              </a:graphicData>
            </a:graphic>
          </wp:inline>
        </w:drawing>
      </w:r>
    </w:p>
    <w:p w14:paraId="4EEAD1EC" w14:textId="36F428B5" w:rsidR="00ED39E3" w:rsidRDefault="00ED39E3" w:rsidP="00974D7A">
      <w:pPr>
        <w:ind w:right="-11"/>
        <w:jc w:val="center"/>
        <w:rPr>
          <w:i/>
          <w:iCs/>
          <w:sz w:val="16"/>
          <w:szCs w:val="16"/>
        </w:rPr>
      </w:pPr>
      <w:r>
        <w:rPr>
          <w:i/>
          <w:iCs/>
          <w:sz w:val="16"/>
          <w:szCs w:val="16"/>
        </w:rPr>
        <w:t>Menu View Samples (Console</w:t>
      </w:r>
      <w:r w:rsidR="007E642B">
        <w:rPr>
          <w:i/>
          <w:iCs/>
          <w:sz w:val="16"/>
          <w:szCs w:val="16"/>
        </w:rPr>
        <w:t>): sweet_pixels_studio.py, customers.p</w:t>
      </w:r>
      <w:r w:rsidR="00184D9E">
        <w:rPr>
          <w:i/>
          <w:iCs/>
          <w:sz w:val="16"/>
          <w:szCs w:val="16"/>
        </w:rPr>
        <w:t>y, orde</w:t>
      </w:r>
      <w:r w:rsidR="00AE262A">
        <w:rPr>
          <w:i/>
          <w:iCs/>
          <w:sz w:val="16"/>
          <w:szCs w:val="16"/>
        </w:rPr>
        <w:t>r</w:t>
      </w:r>
      <w:r w:rsidR="00A95557">
        <w:rPr>
          <w:i/>
          <w:iCs/>
          <w:sz w:val="16"/>
          <w:szCs w:val="16"/>
        </w:rPr>
        <w:t>s.py</w:t>
      </w:r>
      <w:r w:rsidR="007E642B">
        <w:rPr>
          <w:i/>
          <w:iCs/>
          <w:sz w:val="16"/>
          <w:szCs w:val="16"/>
        </w:rPr>
        <w:t xml:space="preserve"> and services.py</w:t>
      </w:r>
    </w:p>
    <w:p w14:paraId="35D5A42D" w14:textId="77777777" w:rsidR="00DB31E3" w:rsidRDefault="00DB31E3" w:rsidP="004B4EBE">
      <w:pPr>
        <w:ind w:right="-11"/>
        <w:rPr>
          <w:i/>
          <w:iCs/>
          <w:sz w:val="16"/>
          <w:szCs w:val="16"/>
        </w:rPr>
      </w:pPr>
    </w:p>
    <w:p w14:paraId="1A05E4EB" w14:textId="77777777" w:rsidR="00B8364F" w:rsidRDefault="00B8364F" w:rsidP="00B8364F">
      <w:pPr>
        <w:ind w:right="-11"/>
        <w:jc w:val="left"/>
        <w:rPr>
          <w:szCs w:val="22"/>
        </w:rPr>
      </w:pPr>
      <w:r w:rsidRPr="00B8364F">
        <w:rPr>
          <w:szCs w:val="22"/>
        </w:rPr>
        <w:lastRenderedPageBreak/>
        <w:t>One major obstacle I encountered was getting MySQL to connect properly to my Python program. I asked ChatGPT to explain the error and guide me through the steps needed to resolve it so I could continue with my project. I believe the issue occurred because I was using a different computer from the one I normally use for my class exercises. Overall, it was a relatively quick fix with the help of AI.</w:t>
      </w:r>
    </w:p>
    <w:p w14:paraId="65C4C896" w14:textId="46F7585E" w:rsidR="00E934BA" w:rsidRDefault="00E934BA" w:rsidP="00890660">
      <w:pPr>
        <w:ind w:right="-11"/>
        <w:jc w:val="center"/>
        <w:rPr>
          <w:szCs w:val="22"/>
        </w:rPr>
      </w:pPr>
      <w:r w:rsidRPr="001952A2">
        <w:rPr>
          <w:szCs w:val="22"/>
        </w:rPr>
        <w:drawing>
          <wp:inline distT="0" distB="0" distL="0" distR="0" wp14:anchorId="70F1E59D" wp14:editId="0B029E3E">
            <wp:extent cx="4143375" cy="5128650"/>
            <wp:effectExtent l="19050" t="19050" r="9525" b="15240"/>
            <wp:docPr id="983710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710685" name=""/>
                    <pic:cNvPicPr/>
                  </pic:nvPicPr>
                  <pic:blipFill>
                    <a:blip r:embed="rId18"/>
                    <a:stretch>
                      <a:fillRect/>
                    </a:stretch>
                  </pic:blipFill>
                  <pic:spPr>
                    <a:xfrm>
                      <a:off x="0" y="0"/>
                      <a:ext cx="4159207" cy="5148246"/>
                    </a:xfrm>
                    <a:prstGeom prst="rect">
                      <a:avLst/>
                    </a:prstGeom>
                    <a:ln>
                      <a:solidFill>
                        <a:schemeClr val="accent1"/>
                      </a:solidFill>
                    </a:ln>
                  </pic:spPr>
                </pic:pic>
              </a:graphicData>
            </a:graphic>
          </wp:inline>
        </w:drawing>
      </w:r>
    </w:p>
    <w:p w14:paraId="49500120" w14:textId="77777777" w:rsidR="00E934BA" w:rsidRDefault="00E934BA" w:rsidP="00DE577C">
      <w:pPr>
        <w:ind w:right="-11"/>
        <w:jc w:val="center"/>
        <w:rPr>
          <w:szCs w:val="22"/>
        </w:rPr>
      </w:pPr>
      <w:r>
        <w:rPr>
          <w:i/>
          <w:iCs/>
          <w:sz w:val="16"/>
          <w:szCs w:val="16"/>
        </w:rPr>
        <w:t>AI assist Example 1: SQL and Python connection error encountered</w:t>
      </w:r>
    </w:p>
    <w:p w14:paraId="616AE29C" w14:textId="1D481247" w:rsidR="00BC70FA" w:rsidRDefault="00BC70FA" w:rsidP="00974D7A">
      <w:pPr>
        <w:ind w:right="-11"/>
        <w:jc w:val="left"/>
        <w:rPr>
          <w:szCs w:val="22"/>
        </w:rPr>
      </w:pPr>
    </w:p>
    <w:p w14:paraId="08595EF8" w14:textId="7AB04E30" w:rsidR="00F61611" w:rsidRDefault="001B73F9" w:rsidP="006C10F5">
      <w:pPr>
        <w:ind w:right="-11"/>
        <w:jc w:val="left"/>
        <w:rPr>
          <w:szCs w:val="22"/>
        </w:rPr>
      </w:pPr>
      <w:r w:rsidRPr="001B73F9">
        <w:rPr>
          <w:szCs w:val="22"/>
        </w:rPr>
        <w:t>I gradually added functionality to each selection in the menus. I used AI assistance when I encountered difficulties, such as creating classes, making sure the MySQL database was updated when adding, modifying, or deleting information, and detecting and correcting errors, especially typing and syntax errors.</w:t>
      </w:r>
    </w:p>
    <w:p w14:paraId="7053AF18" w14:textId="77777777" w:rsidR="001B73F9" w:rsidRDefault="001B73F9" w:rsidP="006C10F5">
      <w:pPr>
        <w:ind w:right="-11"/>
        <w:jc w:val="left"/>
        <w:rPr>
          <w:szCs w:val="22"/>
        </w:rPr>
      </w:pPr>
    </w:p>
    <w:p w14:paraId="0C00DC56" w14:textId="77777777" w:rsidR="00F61611" w:rsidRDefault="00F61611" w:rsidP="006C10F5">
      <w:pPr>
        <w:ind w:right="-11"/>
        <w:jc w:val="left"/>
        <w:rPr>
          <w:szCs w:val="22"/>
        </w:rPr>
      </w:pPr>
    </w:p>
    <w:p w14:paraId="75714040" w14:textId="77777777" w:rsidR="00F61611" w:rsidRDefault="00F61611" w:rsidP="006C10F5">
      <w:pPr>
        <w:ind w:right="-11"/>
        <w:jc w:val="left"/>
        <w:rPr>
          <w:b/>
          <w:bCs/>
          <w:szCs w:val="22"/>
        </w:rPr>
      </w:pPr>
    </w:p>
    <w:p w14:paraId="20480A23" w14:textId="77777777" w:rsidR="006470A3" w:rsidRPr="009D2B1B" w:rsidRDefault="006470A3" w:rsidP="006C10F5">
      <w:pPr>
        <w:ind w:right="-11"/>
        <w:jc w:val="left"/>
        <w:rPr>
          <w:b/>
          <w:bCs/>
          <w:szCs w:val="22"/>
        </w:rPr>
      </w:pPr>
    </w:p>
    <w:p w14:paraId="7E866BCA" w14:textId="346E09F0" w:rsidR="009D2B1B" w:rsidRPr="009D2B1B" w:rsidRDefault="009D2B1B" w:rsidP="006C10F5">
      <w:pPr>
        <w:ind w:right="-11"/>
        <w:jc w:val="left"/>
        <w:rPr>
          <w:b/>
          <w:bCs/>
          <w:szCs w:val="22"/>
        </w:rPr>
      </w:pPr>
      <w:r w:rsidRPr="009D2B1B">
        <w:rPr>
          <w:b/>
          <w:bCs/>
          <w:szCs w:val="22"/>
        </w:rPr>
        <w:lastRenderedPageBreak/>
        <w:t>USE OF AI:</w:t>
      </w:r>
    </w:p>
    <w:p w14:paraId="14B0B3B1" w14:textId="77777777" w:rsidR="00AA1E51" w:rsidRDefault="00AA1E51" w:rsidP="006C10F5">
      <w:pPr>
        <w:ind w:right="-11"/>
        <w:jc w:val="left"/>
        <w:rPr>
          <w:szCs w:val="22"/>
        </w:rPr>
      </w:pPr>
      <w:r w:rsidRPr="00AA1E51">
        <w:rPr>
          <w:szCs w:val="22"/>
        </w:rPr>
        <w:t>As I worked on the project, I became more comfortable using AI while also learning about its capabilities and limitations. AI has become a useful study buddy for me and has helped me understand concepts more quickly.</w:t>
      </w:r>
    </w:p>
    <w:p w14:paraId="258C53E9" w14:textId="3915CEF1" w:rsidR="004123E6" w:rsidRDefault="00CD357E" w:rsidP="006C10F5">
      <w:pPr>
        <w:ind w:right="-11"/>
        <w:jc w:val="left"/>
        <w:rPr>
          <w:szCs w:val="22"/>
        </w:rPr>
      </w:pPr>
      <w:r w:rsidRPr="00CD357E">
        <w:rPr>
          <w:szCs w:val="22"/>
        </w:rPr>
        <w:drawing>
          <wp:inline distT="0" distB="0" distL="0" distR="0" wp14:anchorId="49F3D141" wp14:editId="5B314A93">
            <wp:extent cx="2729644" cy="4106545"/>
            <wp:effectExtent l="19050" t="19050" r="13970" b="27305"/>
            <wp:docPr id="1387239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239922" name=""/>
                    <pic:cNvPicPr/>
                  </pic:nvPicPr>
                  <pic:blipFill>
                    <a:blip r:embed="rId19"/>
                    <a:stretch>
                      <a:fillRect/>
                    </a:stretch>
                  </pic:blipFill>
                  <pic:spPr>
                    <a:xfrm>
                      <a:off x="0" y="0"/>
                      <a:ext cx="2743859" cy="4127931"/>
                    </a:xfrm>
                    <a:prstGeom prst="rect">
                      <a:avLst/>
                    </a:prstGeom>
                    <a:ln>
                      <a:solidFill>
                        <a:schemeClr val="bg1">
                          <a:lumMod val="75000"/>
                        </a:schemeClr>
                      </a:solidFill>
                    </a:ln>
                  </pic:spPr>
                </pic:pic>
              </a:graphicData>
            </a:graphic>
          </wp:inline>
        </w:drawing>
      </w:r>
      <w:r w:rsidR="004123E6">
        <w:rPr>
          <w:szCs w:val="22"/>
        </w:rPr>
        <w:t xml:space="preserve"> </w:t>
      </w:r>
      <w:r w:rsidR="004123E6" w:rsidRPr="004123E6">
        <w:rPr>
          <w:szCs w:val="22"/>
        </w:rPr>
        <w:drawing>
          <wp:inline distT="0" distB="0" distL="0" distR="0" wp14:anchorId="498BE7A1" wp14:editId="42CD1E59">
            <wp:extent cx="2886075" cy="4280071"/>
            <wp:effectExtent l="19050" t="19050" r="9525" b="25400"/>
            <wp:docPr id="1635556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556643" name=""/>
                    <pic:cNvPicPr/>
                  </pic:nvPicPr>
                  <pic:blipFill rotWithShape="1">
                    <a:blip r:embed="rId20"/>
                    <a:srcRect t="24254"/>
                    <a:stretch>
                      <a:fillRect/>
                    </a:stretch>
                  </pic:blipFill>
                  <pic:spPr bwMode="auto">
                    <a:xfrm>
                      <a:off x="0" y="0"/>
                      <a:ext cx="2895672" cy="4294304"/>
                    </a:xfrm>
                    <a:prstGeom prst="rect">
                      <a:avLst/>
                    </a:prstGeom>
                    <a:ln>
                      <a:solidFill>
                        <a:schemeClr val="bg1">
                          <a:lumMod val="75000"/>
                        </a:schemeClr>
                      </a:solidFill>
                    </a:ln>
                    <a:extLst>
                      <a:ext uri="{53640926-AAD7-44D8-BBD7-CCE9431645EC}">
                        <a14:shadowObscured xmlns:a14="http://schemas.microsoft.com/office/drawing/2010/main"/>
                      </a:ext>
                    </a:extLst>
                  </pic:spPr>
                </pic:pic>
              </a:graphicData>
            </a:graphic>
          </wp:inline>
        </w:drawing>
      </w:r>
    </w:p>
    <w:p w14:paraId="7DF6FD90" w14:textId="242FC3B8" w:rsidR="004123E6" w:rsidRDefault="004123E6" w:rsidP="004123E6">
      <w:pPr>
        <w:ind w:right="-11"/>
        <w:jc w:val="center"/>
        <w:rPr>
          <w:i/>
          <w:iCs/>
          <w:sz w:val="16"/>
          <w:szCs w:val="16"/>
        </w:rPr>
      </w:pPr>
      <w:r>
        <w:rPr>
          <w:i/>
          <w:iCs/>
          <w:sz w:val="16"/>
          <w:szCs w:val="16"/>
        </w:rPr>
        <w:t>AI use screenshot sampl</w:t>
      </w:r>
      <w:r w:rsidR="00304489">
        <w:rPr>
          <w:i/>
          <w:iCs/>
          <w:sz w:val="16"/>
          <w:szCs w:val="16"/>
        </w:rPr>
        <w:t>e 1</w:t>
      </w:r>
    </w:p>
    <w:p w14:paraId="586B8876" w14:textId="77777777" w:rsidR="004123E6" w:rsidRDefault="004123E6" w:rsidP="006C10F5">
      <w:pPr>
        <w:ind w:right="-11"/>
        <w:jc w:val="left"/>
        <w:rPr>
          <w:szCs w:val="22"/>
        </w:rPr>
      </w:pPr>
    </w:p>
    <w:p w14:paraId="3F69576F" w14:textId="77777777" w:rsidR="001A4988" w:rsidRPr="001A4988" w:rsidRDefault="001A4988" w:rsidP="001A4988">
      <w:pPr>
        <w:ind w:right="-11"/>
        <w:jc w:val="left"/>
        <w:rPr>
          <w:szCs w:val="22"/>
        </w:rPr>
      </w:pPr>
      <w:r w:rsidRPr="001A4988">
        <w:rPr>
          <w:szCs w:val="22"/>
        </w:rPr>
        <w:t>I mainly use AI to confirm my understanding when tracing code that was generated with its assistance. I prefer to work this way because it allows me to learn how the code is written and become more familiar with programming concepts and terminology. I find it more helpful when AI corrects me when I am wrong and explains why my answer or approach is incorrect. Through these conversations, I have also learned more appropriate programming terms and expanded my vocabulary.</w:t>
      </w:r>
    </w:p>
    <w:p w14:paraId="474C1105" w14:textId="77777777" w:rsidR="001A4988" w:rsidRPr="001A4988" w:rsidRDefault="001A4988" w:rsidP="001A4988">
      <w:pPr>
        <w:ind w:right="-11"/>
        <w:jc w:val="left"/>
        <w:rPr>
          <w:szCs w:val="22"/>
        </w:rPr>
      </w:pPr>
    </w:p>
    <w:p w14:paraId="098C51CF" w14:textId="450D05FB" w:rsidR="00504AC6" w:rsidRDefault="001A4988" w:rsidP="001A4988">
      <w:pPr>
        <w:ind w:right="-11"/>
        <w:jc w:val="left"/>
        <w:rPr>
          <w:szCs w:val="22"/>
        </w:rPr>
      </w:pPr>
      <w:r w:rsidRPr="001A4988">
        <w:rPr>
          <w:szCs w:val="22"/>
        </w:rPr>
        <w:t xml:space="preserve">AI is not perfect all the time, so I still need to review, test, and correct the code. I see the process as a learning experience where I use AI as a tool while remaining responsible for understanding and testing </w:t>
      </w:r>
      <w:proofErr w:type="gramStart"/>
      <w:r w:rsidRPr="001A4988">
        <w:rPr>
          <w:szCs w:val="22"/>
        </w:rPr>
        <w:t>the final result</w:t>
      </w:r>
      <w:proofErr w:type="gramEnd"/>
      <w:r w:rsidRPr="001A4988">
        <w:rPr>
          <w:szCs w:val="22"/>
        </w:rPr>
        <w:t>.</w:t>
      </w:r>
    </w:p>
    <w:p w14:paraId="57922AF5" w14:textId="77777777" w:rsidR="009D2B1B" w:rsidRDefault="009D2B1B" w:rsidP="006C10F5">
      <w:pPr>
        <w:ind w:right="-11"/>
        <w:jc w:val="left"/>
        <w:rPr>
          <w:szCs w:val="22"/>
        </w:rPr>
      </w:pPr>
    </w:p>
    <w:p w14:paraId="59AC6A9F" w14:textId="77777777" w:rsidR="009D2B1B" w:rsidRDefault="009D2B1B" w:rsidP="006C10F5">
      <w:pPr>
        <w:ind w:right="-11"/>
        <w:jc w:val="left"/>
        <w:rPr>
          <w:szCs w:val="22"/>
        </w:rPr>
      </w:pPr>
    </w:p>
    <w:p w14:paraId="14308BA6" w14:textId="77777777" w:rsidR="00C97A67" w:rsidRDefault="00C97A67" w:rsidP="006C10F5">
      <w:pPr>
        <w:ind w:right="-11"/>
        <w:jc w:val="left"/>
        <w:rPr>
          <w:szCs w:val="22"/>
        </w:rPr>
      </w:pPr>
    </w:p>
    <w:p w14:paraId="3255B227" w14:textId="1FED18DF" w:rsidR="009D2B1B" w:rsidRPr="009D2B1B" w:rsidRDefault="009D2B1B" w:rsidP="006C10F5">
      <w:pPr>
        <w:ind w:right="-11"/>
        <w:jc w:val="left"/>
        <w:rPr>
          <w:b/>
          <w:bCs/>
          <w:szCs w:val="22"/>
        </w:rPr>
      </w:pPr>
      <w:r w:rsidRPr="009D2B1B">
        <w:rPr>
          <w:b/>
          <w:bCs/>
          <w:szCs w:val="22"/>
        </w:rPr>
        <w:lastRenderedPageBreak/>
        <w:t>TESTING AND FINAL RESULT:</w:t>
      </w:r>
    </w:p>
    <w:p w14:paraId="64FC93B2" w14:textId="116B084B" w:rsidR="003C6A03" w:rsidRDefault="00E441FA" w:rsidP="003C6A03">
      <w:pPr>
        <w:ind w:right="-11"/>
        <w:jc w:val="left"/>
        <w:rPr>
          <w:szCs w:val="22"/>
        </w:rPr>
      </w:pPr>
      <w:r w:rsidRPr="00E441FA">
        <w:rPr>
          <w:szCs w:val="22"/>
        </w:rPr>
        <w:t>During testing, I added validations along the way.</w:t>
      </w:r>
      <w:r w:rsidR="00FA1C54">
        <w:rPr>
          <w:szCs w:val="22"/>
        </w:rPr>
        <w:t xml:space="preserve"> </w:t>
      </w:r>
      <w:r w:rsidRPr="00E441FA">
        <w:rPr>
          <w:szCs w:val="22"/>
        </w:rPr>
        <w:t>So far, the options under the main menu, Customers, Orders, and Services are working.</w:t>
      </w:r>
    </w:p>
    <w:p w14:paraId="0D77B6B7" w14:textId="77777777" w:rsidR="00E441FA" w:rsidRPr="003C6A03" w:rsidRDefault="00E441FA" w:rsidP="003C6A03">
      <w:pPr>
        <w:ind w:right="-11"/>
        <w:jc w:val="left"/>
        <w:rPr>
          <w:szCs w:val="22"/>
        </w:rPr>
      </w:pPr>
    </w:p>
    <w:p w14:paraId="48BAFF09" w14:textId="77777777" w:rsidR="003C6A03" w:rsidRPr="003C6A03" w:rsidRDefault="003C6A03" w:rsidP="003C6A03">
      <w:pPr>
        <w:ind w:right="-11"/>
        <w:jc w:val="left"/>
        <w:rPr>
          <w:szCs w:val="22"/>
        </w:rPr>
      </w:pPr>
      <w:r w:rsidRPr="003C6A03">
        <w:rPr>
          <w:szCs w:val="22"/>
        </w:rPr>
        <w:t>For this project, I left the Photography and Custom Products menus available, but their Create, Modify, and Delete functions display the message:</w:t>
      </w:r>
    </w:p>
    <w:p w14:paraId="48D6E146" w14:textId="77777777" w:rsidR="003C6A03" w:rsidRPr="003C6A03" w:rsidRDefault="003C6A03" w:rsidP="003C6A03">
      <w:pPr>
        <w:ind w:right="-11"/>
        <w:jc w:val="left"/>
        <w:rPr>
          <w:szCs w:val="22"/>
        </w:rPr>
      </w:pPr>
    </w:p>
    <w:p w14:paraId="768D0E92" w14:textId="77777777" w:rsidR="003C6A03" w:rsidRPr="003C6A03" w:rsidRDefault="003C6A03" w:rsidP="003C6A03">
      <w:pPr>
        <w:ind w:right="-11"/>
        <w:jc w:val="left"/>
        <w:rPr>
          <w:i/>
          <w:iCs/>
          <w:szCs w:val="22"/>
        </w:rPr>
      </w:pPr>
      <w:r w:rsidRPr="003C6A03">
        <w:rPr>
          <w:i/>
          <w:iCs/>
          <w:szCs w:val="22"/>
        </w:rPr>
        <w:t>“Sorry, CREATE/MODIFY/DELETE option is not yet available. Coming soon.”</w:t>
      </w:r>
    </w:p>
    <w:p w14:paraId="1C74F692" w14:textId="77777777" w:rsidR="003C6A03" w:rsidRPr="003C6A03" w:rsidRDefault="003C6A03" w:rsidP="003C6A03">
      <w:pPr>
        <w:ind w:right="-11"/>
        <w:jc w:val="left"/>
        <w:rPr>
          <w:szCs w:val="22"/>
        </w:rPr>
      </w:pPr>
    </w:p>
    <w:p w14:paraId="4BD86DFA" w14:textId="4E23F882" w:rsidR="00A028FA" w:rsidRDefault="003C6A03" w:rsidP="003C6A03">
      <w:pPr>
        <w:ind w:right="-11"/>
        <w:jc w:val="left"/>
        <w:rPr>
          <w:szCs w:val="22"/>
        </w:rPr>
      </w:pPr>
      <w:r w:rsidRPr="003C6A03">
        <w:rPr>
          <w:szCs w:val="22"/>
        </w:rPr>
        <w:t>I made this decision because I wanted to focus my remaining time on completing the other parts of the program rather than repeating the same CRUD process that I had already implemented for the other database tables.</w:t>
      </w:r>
    </w:p>
    <w:p w14:paraId="62DB2586" w14:textId="77777777" w:rsidR="006C3EBF" w:rsidRDefault="006C3EBF" w:rsidP="003C6A03">
      <w:pPr>
        <w:ind w:right="-11"/>
        <w:jc w:val="left"/>
        <w:rPr>
          <w:szCs w:val="22"/>
        </w:rPr>
      </w:pPr>
    </w:p>
    <w:p w14:paraId="5B2D5270" w14:textId="19CBBD24" w:rsidR="0064765F" w:rsidRDefault="005D5F7D" w:rsidP="006C10F5">
      <w:pPr>
        <w:ind w:right="-11"/>
        <w:jc w:val="left"/>
        <w:rPr>
          <w:szCs w:val="22"/>
        </w:rPr>
      </w:pPr>
      <w:r w:rsidRPr="005D5F7D">
        <w:rPr>
          <w:szCs w:val="22"/>
        </w:rPr>
        <w:t xml:space="preserve">Overall, I am satisfied with the results, and the program is doing what I </w:t>
      </w:r>
      <w:proofErr w:type="gramStart"/>
      <w:r w:rsidRPr="005D5F7D">
        <w:rPr>
          <w:szCs w:val="22"/>
        </w:rPr>
        <w:t>intended it</w:t>
      </w:r>
      <w:proofErr w:type="gramEnd"/>
      <w:r w:rsidRPr="005D5F7D">
        <w:rPr>
          <w:szCs w:val="22"/>
        </w:rPr>
        <w:t xml:space="preserve"> to do.</w:t>
      </w:r>
    </w:p>
    <w:p w14:paraId="503AE572" w14:textId="77777777" w:rsidR="005D5F7D" w:rsidRDefault="005D5F7D" w:rsidP="006C10F5">
      <w:pPr>
        <w:ind w:right="-11"/>
        <w:jc w:val="left"/>
        <w:rPr>
          <w:szCs w:val="22"/>
        </w:rPr>
      </w:pPr>
    </w:p>
    <w:p w14:paraId="61CF4F72" w14:textId="77777777" w:rsidR="00A7513E" w:rsidRDefault="005D5F7D" w:rsidP="006C10F5">
      <w:pPr>
        <w:ind w:right="-11"/>
        <w:jc w:val="left"/>
        <w:rPr>
          <w:szCs w:val="22"/>
        </w:rPr>
      </w:pPr>
      <w:r w:rsidRPr="005D5F7D">
        <w:rPr>
          <w:szCs w:val="22"/>
        </w:rPr>
        <w:t>The most exciting part for me was asking ChatGPT to help me create a GUI (Graphical User Interface). Since I did not have enough experience to code the GUI completely from scratch, I asked ChatGPT to build the initial GUI code and then used AI prompts to make modifications.</w:t>
      </w:r>
    </w:p>
    <w:p w14:paraId="3149009F" w14:textId="77777777" w:rsidR="00A7513E" w:rsidRDefault="00A7513E" w:rsidP="006C10F5">
      <w:pPr>
        <w:ind w:right="-11"/>
        <w:jc w:val="left"/>
        <w:rPr>
          <w:szCs w:val="22"/>
        </w:rPr>
      </w:pPr>
    </w:p>
    <w:p w14:paraId="05C8CDA3" w14:textId="6927A745" w:rsidR="00787CEE" w:rsidRDefault="005D5F7D" w:rsidP="006C10F5">
      <w:pPr>
        <w:ind w:right="-11"/>
        <w:jc w:val="left"/>
        <w:rPr>
          <w:szCs w:val="22"/>
        </w:rPr>
      </w:pPr>
      <w:r w:rsidRPr="005D5F7D">
        <w:rPr>
          <w:szCs w:val="22"/>
        </w:rPr>
        <w:t>I was surprised by how quickly the GUI came together and how well it turned out. I still made modifications based on how I wanted the program to look and function. There is still room for some aesthetic improvements, but overall, it is functional and working as intended.</w:t>
      </w:r>
    </w:p>
    <w:p w14:paraId="105BFD62" w14:textId="77777777" w:rsidR="00772F63" w:rsidRDefault="00772F63" w:rsidP="006C10F5">
      <w:pPr>
        <w:ind w:right="-11"/>
        <w:jc w:val="left"/>
        <w:rPr>
          <w:szCs w:val="22"/>
        </w:rPr>
      </w:pPr>
    </w:p>
    <w:p w14:paraId="004EAED6" w14:textId="3FD56F65" w:rsidR="008267DA" w:rsidRDefault="00931EEE" w:rsidP="006C10F5">
      <w:pPr>
        <w:ind w:right="-11"/>
        <w:jc w:val="left"/>
        <w:rPr>
          <w:szCs w:val="22"/>
        </w:rPr>
      </w:pPr>
      <w:r w:rsidRPr="00931EEE">
        <w:rPr>
          <w:szCs w:val="22"/>
        </w:rPr>
        <w:drawing>
          <wp:inline distT="0" distB="0" distL="0" distR="0" wp14:anchorId="7A1F5BF7" wp14:editId="4036CCDF">
            <wp:extent cx="6301105" cy="2969260"/>
            <wp:effectExtent l="19050" t="19050" r="23495" b="21590"/>
            <wp:docPr id="220753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753745" name=""/>
                    <pic:cNvPicPr/>
                  </pic:nvPicPr>
                  <pic:blipFill>
                    <a:blip r:embed="rId21"/>
                    <a:stretch>
                      <a:fillRect/>
                    </a:stretch>
                  </pic:blipFill>
                  <pic:spPr>
                    <a:xfrm>
                      <a:off x="0" y="0"/>
                      <a:ext cx="6301105" cy="2969260"/>
                    </a:xfrm>
                    <a:prstGeom prst="rect">
                      <a:avLst/>
                    </a:prstGeom>
                    <a:ln>
                      <a:solidFill>
                        <a:schemeClr val="bg1">
                          <a:lumMod val="75000"/>
                        </a:schemeClr>
                      </a:solidFill>
                    </a:ln>
                  </pic:spPr>
                </pic:pic>
              </a:graphicData>
            </a:graphic>
          </wp:inline>
        </w:drawing>
      </w:r>
    </w:p>
    <w:p w14:paraId="0B5108D8" w14:textId="34714714" w:rsidR="00931EEE" w:rsidRDefault="00772F63" w:rsidP="00931EEE">
      <w:pPr>
        <w:ind w:right="-11"/>
        <w:jc w:val="center"/>
        <w:rPr>
          <w:i/>
          <w:iCs/>
          <w:sz w:val="16"/>
          <w:szCs w:val="16"/>
        </w:rPr>
      </w:pPr>
      <w:r>
        <w:rPr>
          <w:i/>
          <w:iCs/>
          <w:sz w:val="16"/>
          <w:szCs w:val="16"/>
        </w:rPr>
        <w:t>Sample View of Graphical User Interface</w:t>
      </w:r>
    </w:p>
    <w:p w14:paraId="27019ED3" w14:textId="77777777" w:rsidR="007C72C1" w:rsidRDefault="007C72C1" w:rsidP="006C10F5">
      <w:pPr>
        <w:ind w:right="-11"/>
        <w:jc w:val="left"/>
        <w:rPr>
          <w:szCs w:val="22"/>
        </w:rPr>
      </w:pPr>
    </w:p>
    <w:p w14:paraId="122B5A4B" w14:textId="38E67B22" w:rsidR="008267DA" w:rsidRDefault="0074538A" w:rsidP="006C10F5">
      <w:pPr>
        <w:ind w:right="-11"/>
        <w:jc w:val="left"/>
        <w:rPr>
          <w:szCs w:val="22"/>
        </w:rPr>
      </w:pPr>
      <w:r w:rsidRPr="0074538A">
        <w:rPr>
          <w:szCs w:val="22"/>
        </w:rPr>
        <w:lastRenderedPageBreak/>
        <w:t>This was an excellent learning journey for me, and I have gained more confidence in using AI to work efficiently and progressively within a short period of time.</w:t>
      </w:r>
    </w:p>
    <w:p w14:paraId="7E0BFE0F" w14:textId="77777777" w:rsidR="005D5F7D" w:rsidRDefault="005D5F7D" w:rsidP="006C10F5">
      <w:pPr>
        <w:ind w:right="-11"/>
        <w:jc w:val="left"/>
        <w:rPr>
          <w:szCs w:val="22"/>
        </w:rPr>
      </w:pPr>
    </w:p>
    <w:p w14:paraId="41E9369F" w14:textId="5E7C4FF3" w:rsidR="00710529" w:rsidRDefault="0038749D" w:rsidP="00974D7A">
      <w:pPr>
        <w:ind w:right="-11"/>
        <w:jc w:val="left"/>
        <w:rPr>
          <w:szCs w:val="22"/>
        </w:rPr>
      </w:pPr>
      <w:r w:rsidRPr="0038749D">
        <w:rPr>
          <w:szCs w:val="22"/>
        </w:rPr>
        <w:t>I feel proud of creating this program and of how AI has helped me throughout the process. This course has inspired me to learn more about programming and AI. I am especially interested in understanding how things work in the background, rather than focusing only on the finished or “fancy” screen.</w:t>
      </w:r>
    </w:p>
    <w:p w14:paraId="1F4F2DEE" w14:textId="77777777" w:rsidR="00710529" w:rsidRDefault="00710529" w:rsidP="00974D7A">
      <w:pPr>
        <w:ind w:right="-11"/>
        <w:jc w:val="left"/>
        <w:rPr>
          <w:szCs w:val="22"/>
        </w:rPr>
      </w:pPr>
    </w:p>
    <w:p w14:paraId="35C85164" w14:textId="77777777" w:rsidR="00B3344A" w:rsidRDefault="00B3344A" w:rsidP="00974D7A">
      <w:pPr>
        <w:ind w:right="-11"/>
        <w:jc w:val="left"/>
        <w:rPr>
          <w:szCs w:val="22"/>
        </w:rPr>
      </w:pPr>
    </w:p>
    <w:p w14:paraId="69565C95" w14:textId="77777777" w:rsidR="00A61F64" w:rsidRDefault="00A61F64" w:rsidP="00974D7A">
      <w:pPr>
        <w:ind w:right="-11"/>
        <w:jc w:val="left"/>
        <w:rPr>
          <w:szCs w:val="22"/>
        </w:rPr>
      </w:pPr>
    </w:p>
    <w:p w14:paraId="40DAAD7F" w14:textId="77777777" w:rsidR="00A61F64" w:rsidRDefault="00A61F64" w:rsidP="00974D7A">
      <w:pPr>
        <w:ind w:right="-11"/>
        <w:jc w:val="left"/>
        <w:rPr>
          <w:szCs w:val="22"/>
        </w:rPr>
      </w:pPr>
    </w:p>
    <w:p w14:paraId="22C67D45" w14:textId="77777777" w:rsidR="00B3344A" w:rsidRDefault="00B3344A" w:rsidP="00974D7A">
      <w:pPr>
        <w:ind w:right="-11"/>
        <w:jc w:val="left"/>
        <w:rPr>
          <w:szCs w:val="22"/>
        </w:rPr>
      </w:pPr>
    </w:p>
    <w:p w14:paraId="7AEA2E80" w14:textId="077B1624" w:rsidR="00BA5DDE" w:rsidRPr="00BA5DDE" w:rsidRDefault="00BA5DDE" w:rsidP="00DB70CE">
      <w:pPr>
        <w:ind w:right="-11"/>
        <w:jc w:val="left"/>
        <w:rPr>
          <w:szCs w:val="22"/>
        </w:rPr>
      </w:pPr>
    </w:p>
    <w:sectPr w:rsidR="00BA5DDE" w:rsidRPr="00BA5DDE" w:rsidSect="00BB2175">
      <w:headerReference w:type="default" r:id="rId22"/>
      <w:footerReference w:type="default" r:id="rId23"/>
      <w:pgSz w:w="12240" w:h="15840" w:code="1"/>
      <w:pgMar w:top="-1702" w:right="1041" w:bottom="720" w:left="1276" w:header="706" w:footer="226" w:gutter="0"/>
      <w:cols w:space="234"/>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DDDBA9" w14:textId="77777777" w:rsidR="004A5A9A" w:rsidRDefault="004A5A9A" w:rsidP="00BD4EF5">
      <w:pPr>
        <w:spacing w:line="240" w:lineRule="auto"/>
      </w:pPr>
      <w:r>
        <w:separator/>
      </w:r>
    </w:p>
  </w:endnote>
  <w:endnote w:type="continuationSeparator" w:id="0">
    <w:p w14:paraId="6534D5FB" w14:textId="77777777" w:rsidR="004A5A9A" w:rsidRDefault="004A5A9A" w:rsidP="00BD4EF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w:charset w:val="00"/>
    <w:family w:val="swiss"/>
    <w:pitch w:val="variable"/>
    <w:sig w:usb0="E00002EF" w:usb1="4000205B" w:usb2="00000028" w:usb3="00000000" w:csb0="0000019F" w:csb1="00000000"/>
  </w:font>
  <w:font w:name="Roboto Slab">
    <w:charset w:val="00"/>
    <w:family w:val="auto"/>
    <w:pitch w:val="variable"/>
    <w:sig w:usb0="000004FF" w:usb1="8000405F" w:usb2="00000022" w:usb3="00000000" w:csb0="0000019F" w:csb1="00000000"/>
  </w:font>
  <w:font w:name="Calibri">
    <w:panose1 w:val="020F0502020204030204"/>
    <w:charset w:val="00"/>
    <w:family w:val="swiss"/>
    <w:pitch w:val="variable"/>
    <w:sig w:usb0="E4002EFF" w:usb1="C2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972645" w14:textId="0DC25732" w:rsidR="00BD4EF5" w:rsidRPr="00716EF9" w:rsidRDefault="00D6452A">
    <w:pPr>
      <w:pStyle w:val="Footer"/>
      <w:rPr>
        <w:sz w:val="20"/>
        <w:szCs w:val="22"/>
      </w:rPr>
    </w:pPr>
    <w:r>
      <w:rPr>
        <w:sz w:val="20"/>
        <w:szCs w:val="22"/>
      </w:rPr>
      <w:fldChar w:fldCharType="begin"/>
    </w:r>
    <w:r>
      <w:rPr>
        <w:sz w:val="20"/>
        <w:szCs w:val="22"/>
      </w:rPr>
      <w:instrText xml:space="preserve"> DATE \@ "M/d/yyyy h:mm:ss am/pm" </w:instrText>
    </w:r>
    <w:r>
      <w:rPr>
        <w:sz w:val="20"/>
        <w:szCs w:val="22"/>
      </w:rPr>
      <w:fldChar w:fldCharType="separate"/>
    </w:r>
    <w:r w:rsidR="000B2880">
      <w:rPr>
        <w:noProof/>
        <w:sz w:val="20"/>
        <w:szCs w:val="22"/>
      </w:rPr>
      <w:t>9/18/2026 8:09:05 PM</w:t>
    </w:r>
    <w:r>
      <w:rPr>
        <w:sz w:val="20"/>
        <w:szCs w:val="22"/>
      </w:rPr>
      <w:fldChar w:fldCharType="end"/>
    </w:r>
    <w:r w:rsidR="00147398" w:rsidRPr="00716EF9">
      <w:rPr>
        <w:sz w:val="20"/>
        <w:szCs w:val="22"/>
      </w:rPr>
      <w:ptab w:relativeTo="margin" w:alignment="center" w:leader="none"/>
    </w:r>
    <w:r w:rsidR="00147398" w:rsidRPr="00716EF9">
      <w:rPr>
        <w:sz w:val="20"/>
        <w:szCs w:val="22"/>
      </w:rPr>
      <w:t>Fritz Antonette Ardael</w:t>
    </w:r>
    <w:r w:rsidR="00147398" w:rsidRPr="00716EF9">
      <w:rPr>
        <w:sz w:val="20"/>
        <w:szCs w:val="22"/>
      </w:rPr>
      <w:ptab w:relativeTo="margin" w:alignment="right" w:leader="none"/>
    </w:r>
    <w:r w:rsidR="00147398" w:rsidRPr="00716EF9">
      <w:rPr>
        <w:sz w:val="20"/>
        <w:szCs w:val="22"/>
      </w:rPr>
      <w:t xml:space="preserve"> </w:t>
    </w:r>
    <w:r w:rsidR="00147398" w:rsidRPr="00716EF9">
      <w:rPr>
        <w:b/>
        <w:bCs/>
        <w:sz w:val="20"/>
        <w:szCs w:val="22"/>
      </w:rPr>
      <w:fldChar w:fldCharType="begin"/>
    </w:r>
    <w:r w:rsidR="00147398" w:rsidRPr="00716EF9">
      <w:rPr>
        <w:b/>
        <w:bCs/>
        <w:sz w:val="20"/>
        <w:szCs w:val="22"/>
      </w:rPr>
      <w:instrText xml:space="preserve"> PAGE  \* Arabic  \* MERGEFORMAT </w:instrText>
    </w:r>
    <w:r w:rsidR="00147398" w:rsidRPr="00716EF9">
      <w:rPr>
        <w:b/>
        <w:bCs/>
        <w:sz w:val="20"/>
        <w:szCs w:val="22"/>
      </w:rPr>
      <w:fldChar w:fldCharType="separate"/>
    </w:r>
    <w:r w:rsidR="00147398" w:rsidRPr="00716EF9">
      <w:rPr>
        <w:b/>
        <w:bCs/>
        <w:noProof/>
        <w:sz w:val="20"/>
        <w:szCs w:val="22"/>
      </w:rPr>
      <w:t>1</w:t>
    </w:r>
    <w:r w:rsidR="00147398" w:rsidRPr="00716EF9">
      <w:rPr>
        <w:b/>
        <w:bCs/>
        <w:sz w:val="20"/>
        <w:szCs w:val="22"/>
      </w:rPr>
      <w:fldChar w:fldCharType="end"/>
    </w:r>
    <w:r w:rsidR="00147398" w:rsidRPr="00716EF9">
      <w:rPr>
        <w:sz w:val="20"/>
        <w:szCs w:val="22"/>
      </w:rPr>
      <w:t xml:space="preserve"> of </w:t>
    </w:r>
    <w:r w:rsidR="00147398" w:rsidRPr="00716EF9">
      <w:rPr>
        <w:b/>
        <w:bCs/>
        <w:sz w:val="20"/>
        <w:szCs w:val="22"/>
      </w:rPr>
      <w:fldChar w:fldCharType="begin"/>
    </w:r>
    <w:r w:rsidR="00147398" w:rsidRPr="00716EF9">
      <w:rPr>
        <w:b/>
        <w:bCs/>
        <w:sz w:val="20"/>
        <w:szCs w:val="22"/>
      </w:rPr>
      <w:instrText xml:space="preserve"> NUMPAGES  \* Arabic  \* MERGEFORMAT </w:instrText>
    </w:r>
    <w:r w:rsidR="00147398" w:rsidRPr="00716EF9">
      <w:rPr>
        <w:b/>
        <w:bCs/>
        <w:sz w:val="20"/>
        <w:szCs w:val="22"/>
      </w:rPr>
      <w:fldChar w:fldCharType="separate"/>
    </w:r>
    <w:r w:rsidR="00147398" w:rsidRPr="00716EF9">
      <w:rPr>
        <w:b/>
        <w:bCs/>
        <w:noProof/>
        <w:sz w:val="20"/>
        <w:szCs w:val="22"/>
      </w:rPr>
      <w:t>2</w:t>
    </w:r>
    <w:r w:rsidR="00147398" w:rsidRPr="00716EF9">
      <w:rPr>
        <w:b/>
        <w:bCs/>
        <w:sz w:val="20"/>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5AFEA" w14:textId="77777777" w:rsidR="004A5A9A" w:rsidRDefault="004A5A9A" w:rsidP="00BD4EF5">
      <w:pPr>
        <w:spacing w:line="240" w:lineRule="auto"/>
      </w:pPr>
      <w:r>
        <w:separator/>
      </w:r>
    </w:p>
  </w:footnote>
  <w:footnote w:type="continuationSeparator" w:id="0">
    <w:p w14:paraId="1EFFE7EA" w14:textId="77777777" w:rsidR="004A5A9A" w:rsidRDefault="004A5A9A" w:rsidP="00BD4EF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C0CCED" w14:textId="1192E156" w:rsidR="00073436" w:rsidRDefault="00073436">
    <w:pPr>
      <w:pStyle w:val="Header"/>
    </w:pPr>
    <w:r>
      <w:rPr>
        <w:noProof/>
      </w:rPr>
      <mc:AlternateContent>
        <mc:Choice Requires="wps">
          <w:drawing>
            <wp:anchor distT="0" distB="0" distL="114300" distR="114300" simplePos="0" relativeHeight="251659264" behindDoc="1" locked="1" layoutInCell="1" allowOverlap="1" wp14:anchorId="4ADB6BEB" wp14:editId="057C9AAE">
              <wp:simplePos x="0" y="0"/>
              <wp:positionH relativeFrom="page">
                <wp:align>right</wp:align>
              </wp:positionH>
              <wp:positionV relativeFrom="paragraph">
                <wp:posOffset>-552450</wp:posOffset>
              </wp:positionV>
              <wp:extent cx="7772400" cy="1136650"/>
              <wp:effectExtent l="0" t="0" r="0" b="6350"/>
              <wp:wrapNone/>
              <wp:docPr id="1" name="Rectangle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72400" cy="1137037"/>
                      </a:xfrm>
                      <a:prstGeom prst="rect">
                        <a:avLst/>
                      </a:prstGeom>
                      <a:solidFill>
                        <a:schemeClr val="accent5"/>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7960265" w14:textId="1BF856AB" w:rsidR="00C94A53" w:rsidRDefault="005553B5" w:rsidP="00073436">
                          <w:pPr>
                            <w:pStyle w:val="Subtitle"/>
                            <w:spacing w:after="0"/>
                            <w:rPr>
                              <w:rFonts w:asciiTheme="majorHAnsi" w:hAnsiTheme="majorHAnsi" w:cstheme="minorBidi"/>
                              <w:b w:val="0"/>
                              <w:sz w:val="38"/>
                              <w:szCs w:val="38"/>
                            </w:rPr>
                          </w:pPr>
                          <w:r>
                            <w:rPr>
                              <w:rFonts w:asciiTheme="majorHAnsi" w:hAnsiTheme="majorHAnsi" w:cstheme="minorBidi"/>
                              <w:b w:val="0"/>
                              <w:sz w:val="38"/>
                              <w:szCs w:val="38"/>
                            </w:rPr>
                            <w:t>SWEET PIXELS STUDIO</w:t>
                          </w:r>
                        </w:p>
                        <w:p w14:paraId="59506BBD" w14:textId="50BE8235" w:rsidR="00073436" w:rsidRPr="00FA09CD" w:rsidRDefault="00073436" w:rsidP="00073436">
                          <w:pPr>
                            <w:pStyle w:val="Subtitle"/>
                            <w:spacing w:after="0"/>
                            <w:rPr>
                              <w:rFonts w:ascii="Calibri" w:hAnsi="Calibri" w:cs="Calibri"/>
                            </w:rPr>
                          </w:pPr>
                          <w:r w:rsidRPr="00FA09CD">
                            <w:rPr>
                              <w:rFonts w:ascii="Calibri" w:hAnsi="Calibri" w:cs="Calibri"/>
                            </w:rPr>
                            <w:t>C</w:t>
                          </w:r>
                          <w:r w:rsidR="00BB0316">
                            <w:rPr>
                              <w:rFonts w:ascii="Calibri" w:hAnsi="Calibri" w:cs="Calibri"/>
                            </w:rPr>
                            <w:t>6</w:t>
                          </w:r>
                          <w:r w:rsidRPr="00FA09CD">
                            <w:rPr>
                              <w:rFonts w:ascii="Calibri" w:hAnsi="Calibri" w:cs="Calibri"/>
                            </w:rPr>
                            <w:t xml:space="preserve">: </w:t>
                          </w:r>
                          <w:r w:rsidR="00BB0316">
                            <w:rPr>
                              <w:rFonts w:ascii="Calibri" w:hAnsi="Calibri" w:cs="Calibri"/>
                            </w:rPr>
                            <w:t>INTRODUCTION TO PYTHON PROGRAMMING</w:t>
                          </w:r>
                        </w:p>
                        <w:p w14:paraId="7D420833" w14:textId="5F926773" w:rsidR="00073436" w:rsidRPr="00073436" w:rsidRDefault="005553B5" w:rsidP="00EF4C7F">
                          <w:pPr>
                            <w:pStyle w:val="Subtitle"/>
                            <w:spacing w:after="0"/>
                            <w:ind w:left="720" w:hanging="720"/>
                            <w:rPr>
                              <w:rFonts w:ascii="Calibri" w:hAnsi="Calibri" w:cs="Calibri"/>
                            </w:rPr>
                          </w:pPr>
                          <w:r>
                            <w:rPr>
                              <w:rFonts w:ascii="Calibri" w:hAnsi="Calibri" w:cs="Calibri"/>
                            </w:rPr>
                            <w:t>Final Projec</w:t>
                          </w:r>
                          <w:r w:rsidR="00EF4C7F">
                            <w:rPr>
                              <w:rFonts w:ascii="Calibri" w:hAnsi="Calibri" w:cs="Calibri"/>
                            </w:rPr>
                            <w:t xml:space="preserve">T </w:t>
                          </w:r>
                          <w:r w:rsidR="00132ABD">
                            <w:rPr>
                              <w:rFonts w:ascii="Calibri" w:hAnsi="Calibri" w:cs="Calibri"/>
                            </w:rPr>
                            <w:t>Design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ADB6BEB" id="Rectangle 1" o:spid="_x0000_s1026" alt="&quot;&quot;" style="position:absolute;left:0;text-align:left;margin-left:560.8pt;margin-top:-43.5pt;width:612pt;height:89.5pt;z-index:-251657216;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" fillcolor="#11374f [3208]" stroked="f" strokeweight="1pt">
              <v:textbox>
                <w:txbxContent>
                  <w:p w14:paraId="37960265" w14:textId="1BF856AB" w:rsidR="00C94A53" w:rsidRDefault="005553B5" w:rsidP="00073436">
                    <w:pPr>
                      <w:pStyle w:val="Subtitle"/>
                      <w:spacing w:after="0"/>
                      <w:rPr>
                        <w:rFonts w:asciiTheme="majorHAnsi" w:hAnsiTheme="majorHAnsi" w:cstheme="minorBidi"/>
                        <w:b w:val="0"/>
                        <w:sz w:val="38"/>
                        <w:szCs w:val="38"/>
                      </w:rPr>
                    </w:pPr>
                    <w:r>
                      <w:rPr>
                        <w:rFonts w:asciiTheme="majorHAnsi" w:hAnsiTheme="majorHAnsi" w:cstheme="minorBidi"/>
                        <w:b w:val="0"/>
                        <w:sz w:val="38"/>
                        <w:szCs w:val="38"/>
                      </w:rPr>
                      <w:t>SWEET PIXELS STUDIO</w:t>
                    </w:r>
                  </w:p>
                  <w:p w14:paraId="59506BBD" w14:textId="50BE8235" w:rsidR="00073436" w:rsidRPr="00FA09CD" w:rsidRDefault="00073436" w:rsidP="00073436">
                    <w:pPr>
                      <w:pStyle w:val="Subtitle"/>
                      <w:spacing w:after="0"/>
                      <w:rPr>
                        <w:rFonts w:ascii="Calibri" w:hAnsi="Calibri" w:cs="Calibri"/>
                      </w:rPr>
                    </w:pPr>
                    <w:r w:rsidRPr="00FA09CD">
                      <w:rPr>
                        <w:rFonts w:ascii="Calibri" w:hAnsi="Calibri" w:cs="Calibri"/>
                      </w:rPr>
                      <w:t>C</w:t>
                    </w:r>
                    <w:r w:rsidR="00BB0316">
                      <w:rPr>
                        <w:rFonts w:ascii="Calibri" w:hAnsi="Calibri" w:cs="Calibri"/>
                      </w:rPr>
                      <w:t>6</w:t>
                    </w:r>
                    <w:r w:rsidRPr="00FA09CD">
                      <w:rPr>
                        <w:rFonts w:ascii="Calibri" w:hAnsi="Calibri" w:cs="Calibri"/>
                      </w:rPr>
                      <w:t xml:space="preserve">: </w:t>
                    </w:r>
                    <w:r w:rsidR="00BB0316">
                      <w:rPr>
                        <w:rFonts w:ascii="Calibri" w:hAnsi="Calibri" w:cs="Calibri"/>
                      </w:rPr>
                      <w:t>INTRODUCTION TO PYTHON PROGRAMMING</w:t>
                    </w:r>
                  </w:p>
                  <w:p w14:paraId="7D420833" w14:textId="5F926773" w:rsidR="00073436" w:rsidRPr="00073436" w:rsidRDefault="005553B5" w:rsidP="00EF4C7F">
                    <w:pPr>
                      <w:pStyle w:val="Subtitle"/>
                      <w:spacing w:after="0"/>
                      <w:ind w:left="720" w:hanging="720"/>
                      <w:rPr>
                        <w:rFonts w:ascii="Calibri" w:hAnsi="Calibri" w:cs="Calibri"/>
                      </w:rPr>
                    </w:pPr>
                    <w:r>
                      <w:rPr>
                        <w:rFonts w:ascii="Calibri" w:hAnsi="Calibri" w:cs="Calibri"/>
                      </w:rPr>
                      <w:t>Final Projec</w:t>
                    </w:r>
                    <w:r w:rsidR="00EF4C7F">
                      <w:rPr>
                        <w:rFonts w:ascii="Calibri" w:hAnsi="Calibri" w:cs="Calibri"/>
                      </w:rPr>
                      <w:t xml:space="preserve">T </w:t>
                    </w:r>
                    <w:r w:rsidR="00132ABD">
                      <w:rPr>
                        <w:rFonts w:ascii="Calibri" w:hAnsi="Calibri" w:cs="Calibri"/>
                      </w:rPr>
                      <w:t>Design</w:t>
                    </w:r>
                  </w:p>
                </w:txbxContent>
              </v:textbox>
              <w10:wrap anchorx="page"/>
              <w10:anchorlock/>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CA4C537C"/>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683C6B"/>
    <w:multiLevelType w:val="hybridMultilevel"/>
    <w:tmpl w:val="1BE4533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0B6D1145"/>
    <w:multiLevelType w:val="hybridMultilevel"/>
    <w:tmpl w:val="627EF75A"/>
    <w:lvl w:ilvl="0" w:tplc="53DEE0BC">
      <w:start w:val="1"/>
      <w:numFmt w:val="decimal"/>
      <w:lvlText w:val="%1."/>
      <w:lvlJc w:val="left"/>
      <w:pPr>
        <w:ind w:left="1080" w:hanging="360"/>
      </w:pPr>
      <w:rPr>
        <w:rFonts w:hint="default"/>
      </w:rPr>
    </w:lvl>
    <w:lvl w:ilvl="1" w:tplc="10090019">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3" w15:restartNumberingAfterBreak="0">
    <w:nsid w:val="1280752C"/>
    <w:multiLevelType w:val="hybridMultilevel"/>
    <w:tmpl w:val="F2ECE5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6EB6B89"/>
    <w:multiLevelType w:val="hybridMultilevel"/>
    <w:tmpl w:val="06869872"/>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 w15:restartNumberingAfterBreak="0">
    <w:nsid w:val="1E265994"/>
    <w:multiLevelType w:val="hybridMultilevel"/>
    <w:tmpl w:val="114A8DFC"/>
    <w:lvl w:ilvl="0" w:tplc="1009000F">
      <w:start w:val="1"/>
      <w:numFmt w:val="decimal"/>
      <w:lvlText w:val="%1."/>
      <w:lvlJc w:val="left"/>
      <w:pPr>
        <w:ind w:left="720" w:hanging="360"/>
      </w:pPr>
      <w:rPr>
        <w:rFonts w:hint="default"/>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 w15:restartNumberingAfterBreak="0">
    <w:nsid w:val="20DC3CEE"/>
    <w:multiLevelType w:val="hybridMultilevel"/>
    <w:tmpl w:val="DD92E674"/>
    <w:lvl w:ilvl="0" w:tplc="FFFFFFFF">
      <w:start w:val="1"/>
      <w:numFmt w:val="decimal"/>
      <w:lvlText w:val="%1."/>
      <w:lvlJc w:val="left"/>
      <w:pPr>
        <w:ind w:left="720" w:hanging="360"/>
      </w:pPr>
      <w:rPr>
        <w:rFonts w:hint="default"/>
      </w:rPr>
    </w:lvl>
    <w:lvl w:ilvl="1" w:tplc="10090001">
      <w:start w:val="1"/>
      <w:numFmt w:val="bullet"/>
      <w:lvlText w:val=""/>
      <w:lvlJc w:val="left"/>
      <w:pPr>
        <w:ind w:left="2160" w:hanging="360"/>
      </w:pPr>
      <w:rPr>
        <w:rFonts w:ascii="Symbol" w:hAnsi="Symbol" w:hint="default"/>
      </w:r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214E76F5"/>
    <w:multiLevelType w:val="hybridMultilevel"/>
    <w:tmpl w:val="B994DE98"/>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8" w15:restartNumberingAfterBreak="0">
    <w:nsid w:val="26EA1EFE"/>
    <w:multiLevelType w:val="hybridMultilevel"/>
    <w:tmpl w:val="0AC0D38A"/>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9" w15:restartNumberingAfterBreak="0">
    <w:nsid w:val="26EC52A6"/>
    <w:multiLevelType w:val="hybridMultilevel"/>
    <w:tmpl w:val="F4644A7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15:restartNumberingAfterBreak="0">
    <w:nsid w:val="2B447EAA"/>
    <w:multiLevelType w:val="hybridMultilevel"/>
    <w:tmpl w:val="C0D8B43E"/>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1" w15:restartNumberingAfterBreak="0">
    <w:nsid w:val="32CE43A9"/>
    <w:multiLevelType w:val="hybridMultilevel"/>
    <w:tmpl w:val="BEB847D8"/>
    <w:lvl w:ilvl="0" w:tplc="1009000F">
      <w:start w:val="1"/>
      <w:numFmt w:val="decimal"/>
      <w:lvlText w:val="%1."/>
      <w:lvlJc w:val="left"/>
      <w:pPr>
        <w:ind w:left="1856" w:hanging="360"/>
      </w:pPr>
    </w:lvl>
    <w:lvl w:ilvl="1" w:tplc="10090019" w:tentative="1">
      <w:start w:val="1"/>
      <w:numFmt w:val="lowerLetter"/>
      <w:lvlText w:val="%2."/>
      <w:lvlJc w:val="left"/>
      <w:pPr>
        <w:ind w:left="2576" w:hanging="360"/>
      </w:pPr>
    </w:lvl>
    <w:lvl w:ilvl="2" w:tplc="1009001B" w:tentative="1">
      <w:start w:val="1"/>
      <w:numFmt w:val="lowerRoman"/>
      <w:lvlText w:val="%3."/>
      <w:lvlJc w:val="right"/>
      <w:pPr>
        <w:ind w:left="3296" w:hanging="180"/>
      </w:pPr>
    </w:lvl>
    <w:lvl w:ilvl="3" w:tplc="1009000F" w:tentative="1">
      <w:start w:val="1"/>
      <w:numFmt w:val="decimal"/>
      <w:lvlText w:val="%4."/>
      <w:lvlJc w:val="left"/>
      <w:pPr>
        <w:ind w:left="4016" w:hanging="360"/>
      </w:pPr>
    </w:lvl>
    <w:lvl w:ilvl="4" w:tplc="10090019" w:tentative="1">
      <w:start w:val="1"/>
      <w:numFmt w:val="lowerLetter"/>
      <w:lvlText w:val="%5."/>
      <w:lvlJc w:val="left"/>
      <w:pPr>
        <w:ind w:left="4736" w:hanging="360"/>
      </w:pPr>
    </w:lvl>
    <w:lvl w:ilvl="5" w:tplc="1009001B" w:tentative="1">
      <w:start w:val="1"/>
      <w:numFmt w:val="lowerRoman"/>
      <w:lvlText w:val="%6."/>
      <w:lvlJc w:val="right"/>
      <w:pPr>
        <w:ind w:left="5456" w:hanging="180"/>
      </w:pPr>
    </w:lvl>
    <w:lvl w:ilvl="6" w:tplc="1009000F" w:tentative="1">
      <w:start w:val="1"/>
      <w:numFmt w:val="decimal"/>
      <w:lvlText w:val="%7."/>
      <w:lvlJc w:val="left"/>
      <w:pPr>
        <w:ind w:left="6176" w:hanging="360"/>
      </w:pPr>
    </w:lvl>
    <w:lvl w:ilvl="7" w:tplc="10090019" w:tentative="1">
      <w:start w:val="1"/>
      <w:numFmt w:val="lowerLetter"/>
      <w:lvlText w:val="%8."/>
      <w:lvlJc w:val="left"/>
      <w:pPr>
        <w:ind w:left="6896" w:hanging="360"/>
      </w:pPr>
    </w:lvl>
    <w:lvl w:ilvl="8" w:tplc="1009001B" w:tentative="1">
      <w:start w:val="1"/>
      <w:numFmt w:val="lowerRoman"/>
      <w:lvlText w:val="%9."/>
      <w:lvlJc w:val="right"/>
      <w:pPr>
        <w:ind w:left="7616" w:hanging="180"/>
      </w:pPr>
    </w:lvl>
  </w:abstractNum>
  <w:abstractNum w:abstractNumId="12" w15:restartNumberingAfterBreak="0">
    <w:nsid w:val="35123EDC"/>
    <w:multiLevelType w:val="hybridMultilevel"/>
    <w:tmpl w:val="76E829E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 w15:restartNumberingAfterBreak="0">
    <w:nsid w:val="35791AD1"/>
    <w:multiLevelType w:val="hybridMultilevel"/>
    <w:tmpl w:val="F3209B4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 w15:restartNumberingAfterBreak="0">
    <w:nsid w:val="38E61AC5"/>
    <w:multiLevelType w:val="hybridMultilevel"/>
    <w:tmpl w:val="5E9270FA"/>
    <w:lvl w:ilvl="0" w:tplc="10090001">
      <w:start w:val="1"/>
      <w:numFmt w:val="bullet"/>
      <w:lvlText w:val=""/>
      <w:lvlJc w:val="left"/>
      <w:pPr>
        <w:ind w:left="1800" w:hanging="360"/>
      </w:pPr>
      <w:rPr>
        <w:rFonts w:ascii="Symbol" w:hAnsi="Symbol" w:hint="default"/>
      </w:rPr>
    </w:lvl>
    <w:lvl w:ilvl="1" w:tplc="10090003" w:tentative="1">
      <w:start w:val="1"/>
      <w:numFmt w:val="bullet"/>
      <w:lvlText w:val="o"/>
      <w:lvlJc w:val="left"/>
      <w:pPr>
        <w:ind w:left="2520" w:hanging="360"/>
      </w:pPr>
      <w:rPr>
        <w:rFonts w:ascii="Courier New" w:hAnsi="Courier New" w:cs="Courier New" w:hint="default"/>
      </w:rPr>
    </w:lvl>
    <w:lvl w:ilvl="2" w:tplc="10090005" w:tentative="1">
      <w:start w:val="1"/>
      <w:numFmt w:val="bullet"/>
      <w:lvlText w:val=""/>
      <w:lvlJc w:val="left"/>
      <w:pPr>
        <w:ind w:left="3240" w:hanging="360"/>
      </w:pPr>
      <w:rPr>
        <w:rFonts w:ascii="Wingdings" w:hAnsi="Wingdings" w:hint="default"/>
      </w:rPr>
    </w:lvl>
    <w:lvl w:ilvl="3" w:tplc="10090001" w:tentative="1">
      <w:start w:val="1"/>
      <w:numFmt w:val="bullet"/>
      <w:lvlText w:val=""/>
      <w:lvlJc w:val="left"/>
      <w:pPr>
        <w:ind w:left="3960" w:hanging="360"/>
      </w:pPr>
      <w:rPr>
        <w:rFonts w:ascii="Symbol" w:hAnsi="Symbol" w:hint="default"/>
      </w:rPr>
    </w:lvl>
    <w:lvl w:ilvl="4" w:tplc="10090003" w:tentative="1">
      <w:start w:val="1"/>
      <w:numFmt w:val="bullet"/>
      <w:lvlText w:val="o"/>
      <w:lvlJc w:val="left"/>
      <w:pPr>
        <w:ind w:left="4680" w:hanging="360"/>
      </w:pPr>
      <w:rPr>
        <w:rFonts w:ascii="Courier New" w:hAnsi="Courier New" w:cs="Courier New" w:hint="default"/>
      </w:rPr>
    </w:lvl>
    <w:lvl w:ilvl="5" w:tplc="10090005" w:tentative="1">
      <w:start w:val="1"/>
      <w:numFmt w:val="bullet"/>
      <w:lvlText w:val=""/>
      <w:lvlJc w:val="left"/>
      <w:pPr>
        <w:ind w:left="5400" w:hanging="360"/>
      </w:pPr>
      <w:rPr>
        <w:rFonts w:ascii="Wingdings" w:hAnsi="Wingdings" w:hint="default"/>
      </w:rPr>
    </w:lvl>
    <w:lvl w:ilvl="6" w:tplc="10090001" w:tentative="1">
      <w:start w:val="1"/>
      <w:numFmt w:val="bullet"/>
      <w:lvlText w:val=""/>
      <w:lvlJc w:val="left"/>
      <w:pPr>
        <w:ind w:left="6120" w:hanging="360"/>
      </w:pPr>
      <w:rPr>
        <w:rFonts w:ascii="Symbol" w:hAnsi="Symbol" w:hint="default"/>
      </w:rPr>
    </w:lvl>
    <w:lvl w:ilvl="7" w:tplc="10090003" w:tentative="1">
      <w:start w:val="1"/>
      <w:numFmt w:val="bullet"/>
      <w:lvlText w:val="o"/>
      <w:lvlJc w:val="left"/>
      <w:pPr>
        <w:ind w:left="6840" w:hanging="360"/>
      </w:pPr>
      <w:rPr>
        <w:rFonts w:ascii="Courier New" w:hAnsi="Courier New" w:cs="Courier New" w:hint="default"/>
      </w:rPr>
    </w:lvl>
    <w:lvl w:ilvl="8" w:tplc="10090005" w:tentative="1">
      <w:start w:val="1"/>
      <w:numFmt w:val="bullet"/>
      <w:lvlText w:val=""/>
      <w:lvlJc w:val="left"/>
      <w:pPr>
        <w:ind w:left="7560" w:hanging="360"/>
      </w:pPr>
      <w:rPr>
        <w:rFonts w:ascii="Wingdings" w:hAnsi="Wingdings" w:hint="default"/>
      </w:rPr>
    </w:lvl>
  </w:abstractNum>
  <w:abstractNum w:abstractNumId="15" w15:restartNumberingAfterBreak="0">
    <w:nsid w:val="3BC24736"/>
    <w:multiLevelType w:val="multilevel"/>
    <w:tmpl w:val="EAC42138"/>
    <w:lvl w:ilvl="0">
      <w:start w:val="1"/>
      <w:numFmt w:val="bullet"/>
      <w:lvlText w:val=""/>
      <w:lvlJc w:val="left"/>
      <w:pPr>
        <w:ind w:left="360" w:hanging="360"/>
      </w:pPr>
      <w:rPr>
        <w:rFonts w:ascii="Symbol" w:hAnsi="Symbol"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3F111F24"/>
    <w:multiLevelType w:val="hybridMultilevel"/>
    <w:tmpl w:val="D7A448A6"/>
    <w:lvl w:ilvl="0" w:tplc="10090001">
      <w:start w:val="1"/>
      <w:numFmt w:val="bullet"/>
      <w:lvlText w:val=""/>
      <w:lvlJc w:val="left"/>
      <w:pPr>
        <w:ind w:left="2160" w:hanging="360"/>
      </w:pPr>
      <w:rPr>
        <w:rFonts w:ascii="Symbol" w:hAnsi="Symbol" w:hint="default"/>
      </w:rPr>
    </w:lvl>
    <w:lvl w:ilvl="1" w:tplc="10090003" w:tentative="1">
      <w:start w:val="1"/>
      <w:numFmt w:val="bullet"/>
      <w:lvlText w:val="o"/>
      <w:lvlJc w:val="left"/>
      <w:pPr>
        <w:ind w:left="2880" w:hanging="360"/>
      </w:pPr>
      <w:rPr>
        <w:rFonts w:ascii="Courier New" w:hAnsi="Courier New" w:cs="Courier New" w:hint="default"/>
      </w:rPr>
    </w:lvl>
    <w:lvl w:ilvl="2" w:tplc="10090005" w:tentative="1">
      <w:start w:val="1"/>
      <w:numFmt w:val="bullet"/>
      <w:lvlText w:val=""/>
      <w:lvlJc w:val="left"/>
      <w:pPr>
        <w:ind w:left="3600" w:hanging="360"/>
      </w:pPr>
      <w:rPr>
        <w:rFonts w:ascii="Wingdings" w:hAnsi="Wingdings" w:hint="default"/>
      </w:rPr>
    </w:lvl>
    <w:lvl w:ilvl="3" w:tplc="10090001" w:tentative="1">
      <w:start w:val="1"/>
      <w:numFmt w:val="bullet"/>
      <w:lvlText w:val=""/>
      <w:lvlJc w:val="left"/>
      <w:pPr>
        <w:ind w:left="4320" w:hanging="360"/>
      </w:pPr>
      <w:rPr>
        <w:rFonts w:ascii="Symbol" w:hAnsi="Symbol" w:hint="default"/>
      </w:rPr>
    </w:lvl>
    <w:lvl w:ilvl="4" w:tplc="10090003" w:tentative="1">
      <w:start w:val="1"/>
      <w:numFmt w:val="bullet"/>
      <w:lvlText w:val="o"/>
      <w:lvlJc w:val="left"/>
      <w:pPr>
        <w:ind w:left="5040" w:hanging="360"/>
      </w:pPr>
      <w:rPr>
        <w:rFonts w:ascii="Courier New" w:hAnsi="Courier New" w:cs="Courier New" w:hint="default"/>
      </w:rPr>
    </w:lvl>
    <w:lvl w:ilvl="5" w:tplc="10090005" w:tentative="1">
      <w:start w:val="1"/>
      <w:numFmt w:val="bullet"/>
      <w:lvlText w:val=""/>
      <w:lvlJc w:val="left"/>
      <w:pPr>
        <w:ind w:left="5760" w:hanging="360"/>
      </w:pPr>
      <w:rPr>
        <w:rFonts w:ascii="Wingdings" w:hAnsi="Wingdings" w:hint="default"/>
      </w:rPr>
    </w:lvl>
    <w:lvl w:ilvl="6" w:tplc="10090001" w:tentative="1">
      <w:start w:val="1"/>
      <w:numFmt w:val="bullet"/>
      <w:lvlText w:val=""/>
      <w:lvlJc w:val="left"/>
      <w:pPr>
        <w:ind w:left="6480" w:hanging="360"/>
      </w:pPr>
      <w:rPr>
        <w:rFonts w:ascii="Symbol" w:hAnsi="Symbol" w:hint="default"/>
      </w:rPr>
    </w:lvl>
    <w:lvl w:ilvl="7" w:tplc="10090003" w:tentative="1">
      <w:start w:val="1"/>
      <w:numFmt w:val="bullet"/>
      <w:lvlText w:val="o"/>
      <w:lvlJc w:val="left"/>
      <w:pPr>
        <w:ind w:left="7200" w:hanging="360"/>
      </w:pPr>
      <w:rPr>
        <w:rFonts w:ascii="Courier New" w:hAnsi="Courier New" w:cs="Courier New" w:hint="default"/>
      </w:rPr>
    </w:lvl>
    <w:lvl w:ilvl="8" w:tplc="10090005" w:tentative="1">
      <w:start w:val="1"/>
      <w:numFmt w:val="bullet"/>
      <w:lvlText w:val=""/>
      <w:lvlJc w:val="left"/>
      <w:pPr>
        <w:ind w:left="7920" w:hanging="360"/>
      </w:pPr>
      <w:rPr>
        <w:rFonts w:ascii="Wingdings" w:hAnsi="Wingdings" w:hint="default"/>
      </w:rPr>
    </w:lvl>
  </w:abstractNum>
  <w:abstractNum w:abstractNumId="17" w15:restartNumberingAfterBreak="0">
    <w:nsid w:val="48F355D4"/>
    <w:multiLevelType w:val="hybridMultilevel"/>
    <w:tmpl w:val="F9664F1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8" w15:restartNumberingAfterBreak="0">
    <w:nsid w:val="4BF23A29"/>
    <w:multiLevelType w:val="hybridMultilevel"/>
    <w:tmpl w:val="DCFEBFD6"/>
    <w:lvl w:ilvl="0" w:tplc="10090001">
      <w:start w:val="1"/>
      <w:numFmt w:val="bullet"/>
      <w:lvlText w:val=""/>
      <w:lvlJc w:val="left"/>
      <w:pPr>
        <w:ind w:left="2220" w:hanging="360"/>
      </w:pPr>
      <w:rPr>
        <w:rFonts w:ascii="Symbol" w:hAnsi="Symbol" w:hint="default"/>
      </w:rPr>
    </w:lvl>
    <w:lvl w:ilvl="1" w:tplc="10090003" w:tentative="1">
      <w:start w:val="1"/>
      <w:numFmt w:val="bullet"/>
      <w:lvlText w:val="o"/>
      <w:lvlJc w:val="left"/>
      <w:pPr>
        <w:ind w:left="2940" w:hanging="360"/>
      </w:pPr>
      <w:rPr>
        <w:rFonts w:ascii="Courier New" w:hAnsi="Courier New" w:cs="Courier New" w:hint="default"/>
      </w:rPr>
    </w:lvl>
    <w:lvl w:ilvl="2" w:tplc="10090005" w:tentative="1">
      <w:start w:val="1"/>
      <w:numFmt w:val="bullet"/>
      <w:lvlText w:val=""/>
      <w:lvlJc w:val="left"/>
      <w:pPr>
        <w:ind w:left="3660" w:hanging="360"/>
      </w:pPr>
      <w:rPr>
        <w:rFonts w:ascii="Wingdings" w:hAnsi="Wingdings" w:hint="default"/>
      </w:rPr>
    </w:lvl>
    <w:lvl w:ilvl="3" w:tplc="10090001" w:tentative="1">
      <w:start w:val="1"/>
      <w:numFmt w:val="bullet"/>
      <w:lvlText w:val=""/>
      <w:lvlJc w:val="left"/>
      <w:pPr>
        <w:ind w:left="4380" w:hanging="360"/>
      </w:pPr>
      <w:rPr>
        <w:rFonts w:ascii="Symbol" w:hAnsi="Symbol" w:hint="default"/>
      </w:rPr>
    </w:lvl>
    <w:lvl w:ilvl="4" w:tplc="10090003" w:tentative="1">
      <w:start w:val="1"/>
      <w:numFmt w:val="bullet"/>
      <w:lvlText w:val="o"/>
      <w:lvlJc w:val="left"/>
      <w:pPr>
        <w:ind w:left="5100" w:hanging="360"/>
      </w:pPr>
      <w:rPr>
        <w:rFonts w:ascii="Courier New" w:hAnsi="Courier New" w:cs="Courier New" w:hint="default"/>
      </w:rPr>
    </w:lvl>
    <w:lvl w:ilvl="5" w:tplc="10090005" w:tentative="1">
      <w:start w:val="1"/>
      <w:numFmt w:val="bullet"/>
      <w:lvlText w:val=""/>
      <w:lvlJc w:val="left"/>
      <w:pPr>
        <w:ind w:left="5820" w:hanging="360"/>
      </w:pPr>
      <w:rPr>
        <w:rFonts w:ascii="Wingdings" w:hAnsi="Wingdings" w:hint="default"/>
      </w:rPr>
    </w:lvl>
    <w:lvl w:ilvl="6" w:tplc="10090001" w:tentative="1">
      <w:start w:val="1"/>
      <w:numFmt w:val="bullet"/>
      <w:lvlText w:val=""/>
      <w:lvlJc w:val="left"/>
      <w:pPr>
        <w:ind w:left="6540" w:hanging="360"/>
      </w:pPr>
      <w:rPr>
        <w:rFonts w:ascii="Symbol" w:hAnsi="Symbol" w:hint="default"/>
      </w:rPr>
    </w:lvl>
    <w:lvl w:ilvl="7" w:tplc="10090003" w:tentative="1">
      <w:start w:val="1"/>
      <w:numFmt w:val="bullet"/>
      <w:lvlText w:val="o"/>
      <w:lvlJc w:val="left"/>
      <w:pPr>
        <w:ind w:left="7260" w:hanging="360"/>
      </w:pPr>
      <w:rPr>
        <w:rFonts w:ascii="Courier New" w:hAnsi="Courier New" w:cs="Courier New" w:hint="default"/>
      </w:rPr>
    </w:lvl>
    <w:lvl w:ilvl="8" w:tplc="10090005" w:tentative="1">
      <w:start w:val="1"/>
      <w:numFmt w:val="bullet"/>
      <w:lvlText w:val=""/>
      <w:lvlJc w:val="left"/>
      <w:pPr>
        <w:ind w:left="7980" w:hanging="360"/>
      </w:pPr>
      <w:rPr>
        <w:rFonts w:ascii="Wingdings" w:hAnsi="Wingdings" w:hint="default"/>
      </w:rPr>
    </w:lvl>
  </w:abstractNum>
  <w:abstractNum w:abstractNumId="19" w15:restartNumberingAfterBreak="0">
    <w:nsid w:val="5FE81DE0"/>
    <w:multiLevelType w:val="hybridMultilevel"/>
    <w:tmpl w:val="D3C6E1C0"/>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20" w15:restartNumberingAfterBreak="0">
    <w:nsid w:val="6B4504DA"/>
    <w:multiLevelType w:val="hybridMultilevel"/>
    <w:tmpl w:val="B9B605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6D9003FD"/>
    <w:multiLevelType w:val="multilevel"/>
    <w:tmpl w:val="EAC42138"/>
    <w:lvl w:ilvl="0">
      <w:start w:val="1"/>
      <w:numFmt w:val="bullet"/>
      <w:lvlText w:val=""/>
      <w:lvlJc w:val="left"/>
      <w:pPr>
        <w:ind w:left="360" w:hanging="360"/>
      </w:pPr>
      <w:rPr>
        <w:rFonts w:ascii="Symbol" w:hAnsi="Symbol"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6EF91780"/>
    <w:multiLevelType w:val="hybridMultilevel"/>
    <w:tmpl w:val="66D2FE8E"/>
    <w:lvl w:ilvl="0" w:tplc="10090001">
      <w:start w:val="1"/>
      <w:numFmt w:val="bullet"/>
      <w:lvlText w:val=""/>
      <w:lvlJc w:val="left"/>
      <w:pPr>
        <w:ind w:left="2160" w:hanging="360"/>
      </w:pPr>
      <w:rPr>
        <w:rFonts w:ascii="Symbol" w:hAnsi="Symbol" w:hint="default"/>
      </w:rPr>
    </w:lvl>
    <w:lvl w:ilvl="1" w:tplc="10090003" w:tentative="1">
      <w:start w:val="1"/>
      <w:numFmt w:val="bullet"/>
      <w:lvlText w:val="o"/>
      <w:lvlJc w:val="left"/>
      <w:pPr>
        <w:ind w:left="2880" w:hanging="360"/>
      </w:pPr>
      <w:rPr>
        <w:rFonts w:ascii="Courier New" w:hAnsi="Courier New" w:cs="Courier New" w:hint="default"/>
      </w:rPr>
    </w:lvl>
    <w:lvl w:ilvl="2" w:tplc="10090005" w:tentative="1">
      <w:start w:val="1"/>
      <w:numFmt w:val="bullet"/>
      <w:lvlText w:val=""/>
      <w:lvlJc w:val="left"/>
      <w:pPr>
        <w:ind w:left="3600" w:hanging="360"/>
      </w:pPr>
      <w:rPr>
        <w:rFonts w:ascii="Wingdings" w:hAnsi="Wingdings" w:hint="default"/>
      </w:rPr>
    </w:lvl>
    <w:lvl w:ilvl="3" w:tplc="10090001" w:tentative="1">
      <w:start w:val="1"/>
      <w:numFmt w:val="bullet"/>
      <w:lvlText w:val=""/>
      <w:lvlJc w:val="left"/>
      <w:pPr>
        <w:ind w:left="4320" w:hanging="360"/>
      </w:pPr>
      <w:rPr>
        <w:rFonts w:ascii="Symbol" w:hAnsi="Symbol" w:hint="default"/>
      </w:rPr>
    </w:lvl>
    <w:lvl w:ilvl="4" w:tplc="10090003" w:tentative="1">
      <w:start w:val="1"/>
      <w:numFmt w:val="bullet"/>
      <w:lvlText w:val="o"/>
      <w:lvlJc w:val="left"/>
      <w:pPr>
        <w:ind w:left="5040" w:hanging="360"/>
      </w:pPr>
      <w:rPr>
        <w:rFonts w:ascii="Courier New" w:hAnsi="Courier New" w:cs="Courier New" w:hint="default"/>
      </w:rPr>
    </w:lvl>
    <w:lvl w:ilvl="5" w:tplc="10090005" w:tentative="1">
      <w:start w:val="1"/>
      <w:numFmt w:val="bullet"/>
      <w:lvlText w:val=""/>
      <w:lvlJc w:val="left"/>
      <w:pPr>
        <w:ind w:left="5760" w:hanging="360"/>
      </w:pPr>
      <w:rPr>
        <w:rFonts w:ascii="Wingdings" w:hAnsi="Wingdings" w:hint="default"/>
      </w:rPr>
    </w:lvl>
    <w:lvl w:ilvl="6" w:tplc="10090001" w:tentative="1">
      <w:start w:val="1"/>
      <w:numFmt w:val="bullet"/>
      <w:lvlText w:val=""/>
      <w:lvlJc w:val="left"/>
      <w:pPr>
        <w:ind w:left="6480" w:hanging="360"/>
      </w:pPr>
      <w:rPr>
        <w:rFonts w:ascii="Symbol" w:hAnsi="Symbol" w:hint="default"/>
      </w:rPr>
    </w:lvl>
    <w:lvl w:ilvl="7" w:tplc="10090003" w:tentative="1">
      <w:start w:val="1"/>
      <w:numFmt w:val="bullet"/>
      <w:lvlText w:val="o"/>
      <w:lvlJc w:val="left"/>
      <w:pPr>
        <w:ind w:left="7200" w:hanging="360"/>
      </w:pPr>
      <w:rPr>
        <w:rFonts w:ascii="Courier New" w:hAnsi="Courier New" w:cs="Courier New" w:hint="default"/>
      </w:rPr>
    </w:lvl>
    <w:lvl w:ilvl="8" w:tplc="10090005" w:tentative="1">
      <w:start w:val="1"/>
      <w:numFmt w:val="bullet"/>
      <w:lvlText w:val=""/>
      <w:lvlJc w:val="left"/>
      <w:pPr>
        <w:ind w:left="7920" w:hanging="360"/>
      </w:pPr>
      <w:rPr>
        <w:rFonts w:ascii="Wingdings" w:hAnsi="Wingdings" w:hint="default"/>
      </w:rPr>
    </w:lvl>
  </w:abstractNum>
  <w:abstractNum w:abstractNumId="23" w15:restartNumberingAfterBreak="0">
    <w:nsid w:val="700E0C57"/>
    <w:multiLevelType w:val="multilevel"/>
    <w:tmpl w:val="EAC42138"/>
    <w:lvl w:ilvl="0">
      <w:start w:val="1"/>
      <w:numFmt w:val="bullet"/>
      <w:lvlText w:val=""/>
      <w:lvlJc w:val="left"/>
      <w:pPr>
        <w:ind w:left="360" w:hanging="360"/>
      </w:pPr>
      <w:rPr>
        <w:rFonts w:ascii="Symbol" w:hAnsi="Symbol"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7630571D"/>
    <w:multiLevelType w:val="hybridMultilevel"/>
    <w:tmpl w:val="C3228558"/>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5" w15:restartNumberingAfterBreak="0">
    <w:nsid w:val="7D283F72"/>
    <w:multiLevelType w:val="hybridMultilevel"/>
    <w:tmpl w:val="AFC0F122"/>
    <w:lvl w:ilvl="0" w:tplc="10090001">
      <w:start w:val="1"/>
      <w:numFmt w:val="bullet"/>
      <w:lvlText w:val=""/>
      <w:lvlJc w:val="left"/>
      <w:pPr>
        <w:ind w:left="1440" w:hanging="360"/>
      </w:pPr>
      <w:rPr>
        <w:rFonts w:ascii="Symbol" w:hAnsi="Symbol" w:hint="default"/>
      </w:rPr>
    </w:lvl>
    <w:lvl w:ilvl="1" w:tplc="10090003">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num w:numId="1" w16cid:durableId="178783679">
    <w:abstractNumId w:val="15"/>
  </w:num>
  <w:num w:numId="2" w16cid:durableId="2011633803">
    <w:abstractNumId w:val="21"/>
  </w:num>
  <w:num w:numId="3" w16cid:durableId="121192578">
    <w:abstractNumId w:val="23"/>
  </w:num>
  <w:num w:numId="4" w16cid:durableId="416168857">
    <w:abstractNumId w:val="3"/>
  </w:num>
  <w:num w:numId="5" w16cid:durableId="178667121">
    <w:abstractNumId w:val="20"/>
  </w:num>
  <w:num w:numId="6" w16cid:durableId="1742874221">
    <w:abstractNumId w:val="0"/>
  </w:num>
  <w:num w:numId="7" w16cid:durableId="1584686147">
    <w:abstractNumId w:val="9"/>
  </w:num>
  <w:num w:numId="8" w16cid:durableId="389497771">
    <w:abstractNumId w:val="12"/>
  </w:num>
  <w:num w:numId="9" w16cid:durableId="975720498">
    <w:abstractNumId w:val="17"/>
  </w:num>
  <w:num w:numId="10" w16cid:durableId="764689420">
    <w:abstractNumId w:val="19"/>
  </w:num>
  <w:num w:numId="11" w16cid:durableId="270748159">
    <w:abstractNumId w:val="8"/>
  </w:num>
  <w:num w:numId="12" w16cid:durableId="968709923">
    <w:abstractNumId w:val="11"/>
  </w:num>
  <w:num w:numId="13" w16cid:durableId="143356090">
    <w:abstractNumId w:val="24"/>
  </w:num>
  <w:num w:numId="14" w16cid:durableId="283923688">
    <w:abstractNumId w:val="4"/>
  </w:num>
  <w:num w:numId="15" w16cid:durableId="755442487">
    <w:abstractNumId w:val="7"/>
  </w:num>
  <w:num w:numId="16" w16cid:durableId="1258171043">
    <w:abstractNumId w:val="10"/>
  </w:num>
  <w:num w:numId="17" w16cid:durableId="1206483550">
    <w:abstractNumId w:val="5"/>
  </w:num>
  <w:num w:numId="18" w16cid:durableId="1103107224">
    <w:abstractNumId w:val="18"/>
  </w:num>
  <w:num w:numId="19" w16cid:durableId="1921020216">
    <w:abstractNumId w:val="16"/>
  </w:num>
  <w:num w:numId="20" w16cid:durableId="993070833">
    <w:abstractNumId w:val="6"/>
  </w:num>
  <w:num w:numId="21" w16cid:durableId="510074798">
    <w:abstractNumId w:val="1"/>
  </w:num>
  <w:num w:numId="22" w16cid:durableId="2028361976">
    <w:abstractNumId w:val="22"/>
  </w:num>
  <w:num w:numId="23" w16cid:durableId="1318919914">
    <w:abstractNumId w:val="13"/>
  </w:num>
  <w:num w:numId="24" w16cid:durableId="2024356215">
    <w:abstractNumId w:val="14"/>
  </w:num>
  <w:num w:numId="25" w16cid:durableId="163790971">
    <w:abstractNumId w:val="25"/>
  </w:num>
  <w:num w:numId="26" w16cid:durableId="68159210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09CD"/>
    <w:rsid w:val="000017FF"/>
    <w:rsid w:val="000020EF"/>
    <w:rsid w:val="00002174"/>
    <w:rsid w:val="0001083E"/>
    <w:rsid w:val="0001430F"/>
    <w:rsid w:val="000151EE"/>
    <w:rsid w:val="00015C7A"/>
    <w:rsid w:val="00017584"/>
    <w:rsid w:val="000232E0"/>
    <w:rsid w:val="0002637E"/>
    <w:rsid w:val="000265D6"/>
    <w:rsid w:val="00027857"/>
    <w:rsid w:val="000356EB"/>
    <w:rsid w:val="000359CF"/>
    <w:rsid w:val="00041A05"/>
    <w:rsid w:val="00041A5E"/>
    <w:rsid w:val="000429E8"/>
    <w:rsid w:val="00043AD5"/>
    <w:rsid w:val="00044144"/>
    <w:rsid w:val="00044FB7"/>
    <w:rsid w:val="0004525D"/>
    <w:rsid w:val="000514CD"/>
    <w:rsid w:val="0005152B"/>
    <w:rsid w:val="00052B8B"/>
    <w:rsid w:val="0005469D"/>
    <w:rsid w:val="00056C22"/>
    <w:rsid w:val="00060734"/>
    <w:rsid w:val="00061667"/>
    <w:rsid w:val="00063800"/>
    <w:rsid w:val="00067D74"/>
    <w:rsid w:val="00073436"/>
    <w:rsid w:val="000737EC"/>
    <w:rsid w:val="000752B2"/>
    <w:rsid w:val="000772AE"/>
    <w:rsid w:val="0007788A"/>
    <w:rsid w:val="000812B6"/>
    <w:rsid w:val="00081538"/>
    <w:rsid w:val="00083767"/>
    <w:rsid w:val="0008455D"/>
    <w:rsid w:val="000847F9"/>
    <w:rsid w:val="00084CF3"/>
    <w:rsid w:val="00086748"/>
    <w:rsid w:val="00086E8B"/>
    <w:rsid w:val="000901AC"/>
    <w:rsid w:val="000903B2"/>
    <w:rsid w:val="00090F73"/>
    <w:rsid w:val="00091853"/>
    <w:rsid w:val="00091F6F"/>
    <w:rsid w:val="00093560"/>
    <w:rsid w:val="00093FAE"/>
    <w:rsid w:val="00095845"/>
    <w:rsid w:val="000959F6"/>
    <w:rsid w:val="00096506"/>
    <w:rsid w:val="00096944"/>
    <w:rsid w:val="00096F3F"/>
    <w:rsid w:val="00097947"/>
    <w:rsid w:val="000A37F0"/>
    <w:rsid w:val="000A3A77"/>
    <w:rsid w:val="000A418D"/>
    <w:rsid w:val="000A4262"/>
    <w:rsid w:val="000A5D88"/>
    <w:rsid w:val="000A5EA2"/>
    <w:rsid w:val="000A75A8"/>
    <w:rsid w:val="000A7E2F"/>
    <w:rsid w:val="000B2880"/>
    <w:rsid w:val="000B2B9C"/>
    <w:rsid w:val="000B4CC2"/>
    <w:rsid w:val="000B5AD9"/>
    <w:rsid w:val="000B6538"/>
    <w:rsid w:val="000B75A6"/>
    <w:rsid w:val="000B7ED5"/>
    <w:rsid w:val="000C1DD8"/>
    <w:rsid w:val="000C7254"/>
    <w:rsid w:val="000C775F"/>
    <w:rsid w:val="000C7A3C"/>
    <w:rsid w:val="000D0AD9"/>
    <w:rsid w:val="000D0BAC"/>
    <w:rsid w:val="000D2F50"/>
    <w:rsid w:val="000D6924"/>
    <w:rsid w:val="000D705B"/>
    <w:rsid w:val="000D742B"/>
    <w:rsid w:val="000E0532"/>
    <w:rsid w:val="000E12A2"/>
    <w:rsid w:val="000E28C6"/>
    <w:rsid w:val="000E3232"/>
    <w:rsid w:val="000E3B0F"/>
    <w:rsid w:val="000E4A21"/>
    <w:rsid w:val="000E71EA"/>
    <w:rsid w:val="000F0FCB"/>
    <w:rsid w:val="000F129D"/>
    <w:rsid w:val="000F2883"/>
    <w:rsid w:val="000F35C3"/>
    <w:rsid w:val="000F41B5"/>
    <w:rsid w:val="000F5D8B"/>
    <w:rsid w:val="001002BD"/>
    <w:rsid w:val="00105C1D"/>
    <w:rsid w:val="00107AB0"/>
    <w:rsid w:val="0011217E"/>
    <w:rsid w:val="001142D5"/>
    <w:rsid w:val="00116341"/>
    <w:rsid w:val="00117954"/>
    <w:rsid w:val="00117F75"/>
    <w:rsid w:val="00120A76"/>
    <w:rsid w:val="0012110C"/>
    <w:rsid w:val="00123D74"/>
    <w:rsid w:val="00126EE0"/>
    <w:rsid w:val="00130651"/>
    <w:rsid w:val="00131EC6"/>
    <w:rsid w:val="00132ABD"/>
    <w:rsid w:val="00135BF9"/>
    <w:rsid w:val="00136BE9"/>
    <w:rsid w:val="00136F4E"/>
    <w:rsid w:val="001413C2"/>
    <w:rsid w:val="00145CDC"/>
    <w:rsid w:val="0014639A"/>
    <w:rsid w:val="00146AF2"/>
    <w:rsid w:val="0014714E"/>
    <w:rsid w:val="00147398"/>
    <w:rsid w:val="0015126B"/>
    <w:rsid w:val="001512ED"/>
    <w:rsid w:val="001573EA"/>
    <w:rsid w:val="00157FCA"/>
    <w:rsid w:val="00161D93"/>
    <w:rsid w:val="00163096"/>
    <w:rsid w:val="00163626"/>
    <w:rsid w:val="00163B91"/>
    <w:rsid w:val="0016498B"/>
    <w:rsid w:val="00164EA9"/>
    <w:rsid w:val="0016615A"/>
    <w:rsid w:val="00167C3C"/>
    <w:rsid w:val="00171622"/>
    <w:rsid w:val="0017305B"/>
    <w:rsid w:val="001752BA"/>
    <w:rsid w:val="00175BB1"/>
    <w:rsid w:val="00182273"/>
    <w:rsid w:val="00183090"/>
    <w:rsid w:val="001844BF"/>
    <w:rsid w:val="00184D9E"/>
    <w:rsid w:val="00185533"/>
    <w:rsid w:val="001859BD"/>
    <w:rsid w:val="00185CDD"/>
    <w:rsid w:val="00186216"/>
    <w:rsid w:val="00187AF8"/>
    <w:rsid w:val="00187FB8"/>
    <w:rsid w:val="00193F6E"/>
    <w:rsid w:val="00194B76"/>
    <w:rsid w:val="00194F25"/>
    <w:rsid w:val="001952A2"/>
    <w:rsid w:val="00195D63"/>
    <w:rsid w:val="00196AFE"/>
    <w:rsid w:val="0019742C"/>
    <w:rsid w:val="001A00C1"/>
    <w:rsid w:val="001A4988"/>
    <w:rsid w:val="001A644C"/>
    <w:rsid w:val="001B3489"/>
    <w:rsid w:val="001B3C6D"/>
    <w:rsid w:val="001B5127"/>
    <w:rsid w:val="001B52EA"/>
    <w:rsid w:val="001B59BA"/>
    <w:rsid w:val="001B6F8E"/>
    <w:rsid w:val="001B73F9"/>
    <w:rsid w:val="001C0624"/>
    <w:rsid w:val="001C0A61"/>
    <w:rsid w:val="001C2E20"/>
    <w:rsid w:val="001D11B9"/>
    <w:rsid w:val="001D3D43"/>
    <w:rsid w:val="001D4298"/>
    <w:rsid w:val="001D5219"/>
    <w:rsid w:val="001D5E70"/>
    <w:rsid w:val="001D659B"/>
    <w:rsid w:val="001D7F13"/>
    <w:rsid w:val="001E08A1"/>
    <w:rsid w:val="001E0B71"/>
    <w:rsid w:val="001E1549"/>
    <w:rsid w:val="001E2DEB"/>
    <w:rsid w:val="001E38C0"/>
    <w:rsid w:val="001E45D9"/>
    <w:rsid w:val="001E5578"/>
    <w:rsid w:val="001E72AB"/>
    <w:rsid w:val="001F307B"/>
    <w:rsid w:val="001F3512"/>
    <w:rsid w:val="001F39C0"/>
    <w:rsid w:val="001F67AA"/>
    <w:rsid w:val="00200586"/>
    <w:rsid w:val="00200C8C"/>
    <w:rsid w:val="00202020"/>
    <w:rsid w:val="0020458B"/>
    <w:rsid w:val="002058B9"/>
    <w:rsid w:val="00211069"/>
    <w:rsid w:val="002125AA"/>
    <w:rsid w:val="00214C17"/>
    <w:rsid w:val="00216876"/>
    <w:rsid w:val="00216CF4"/>
    <w:rsid w:val="00217D0B"/>
    <w:rsid w:val="00217D24"/>
    <w:rsid w:val="002207A9"/>
    <w:rsid w:val="00221830"/>
    <w:rsid w:val="002242D4"/>
    <w:rsid w:val="00226A9A"/>
    <w:rsid w:val="00230322"/>
    <w:rsid w:val="00230FFC"/>
    <w:rsid w:val="0023128C"/>
    <w:rsid w:val="002339C7"/>
    <w:rsid w:val="00233FF8"/>
    <w:rsid w:val="002342EF"/>
    <w:rsid w:val="0023537A"/>
    <w:rsid w:val="00235FFC"/>
    <w:rsid w:val="0023613F"/>
    <w:rsid w:val="00237B32"/>
    <w:rsid w:val="00241303"/>
    <w:rsid w:val="002415AA"/>
    <w:rsid w:val="0024292E"/>
    <w:rsid w:val="002459F1"/>
    <w:rsid w:val="00247319"/>
    <w:rsid w:val="0024751A"/>
    <w:rsid w:val="00250226"/>
    <w:rsid w:val="00254080"/>
    <w:rsid w:val="00257458"/>
    <w:rsid w:val="002574FE"/>
    <w:rsid w:val="00257856"/>
    <w:rsid w:val="00262DC3"/>
    <w:rsid w:val="00263560"/>
    <w:rsid w:val="002644BF"/>
    <w:rsid w:val="00266DF5"/>
    <w:rsid w:val="00267F7E"/>
    <w:rsid w:val="00272425"/>
    <w:rsid w:val="00272B2B"/>
    <w:rsid w:val="0027349B"/>
    <w:rsid w:val="00273E1E"/>
    <w:rsid w:val="00273F14"/>
    <w:rsid w:val="00274B52"/>
    <w:rsid w:val="00274DCD"/>
    <w:rsid w:val="00281B82"/>
    <w:rsid w:val="0028228B"/>
    <w:rsid w:val="00282858"/>
    <w:rsid w:val="00282FFF"/>
    <w:rsid w:val="00284F47"/>
    <w:rsid w:val="00285A42"/>
    <w:rsid w:val="0029004B"/>
    <w:rsid w:val="0029020D"/>
    <w:rsid w:val="00294CA5"/>
    <w:rsid w:val="00295AB8"/>
    <w:rsid w:val="002961F2"/>
    <w:rsid w:val="002A0185"/>
    <w:rsid w:val="002A1EF4"/>
    <w:rsid w:val="002A2612"/>
    <w:rsid w:val="002A4716"/>
    <w:rsid w:val="002A52C1"/>
    <w:rsid w:val="002A6AAF"/>
    <w:rsid w:val="002A7276"/>
    <w:rsid w:val="002B066C"/>
    <w:rsid w:val="002B07C3"/>
    <w:rsid w:val="002B116A"/>
    <w:rsid w:val="002B25AF"/>
    <w:rsid w:val="002B264F"/>
    <w:rsid w:val="002B734A"/>
    <w:rsid w:val="002B7905"/>
    <w:rsid w:val="002B7C00"/>
    <w:rsid w:val="002C16E6"/>
    <w:rsid w:val="002C254C"/>
    <w:rsid w:val="002C29E4"/>
    <w:rsid w:val="002C54B1"/>
    <w:rsid w:val="002C5D21"/>
    <w:rsid w:val="002D07D4"/>
    <w:rsid w:val="002D0BA0"/>
    <w:rsid w:val="002D1950"/>
    <w:rsid w:val="002D3EFB"/>
    <w:rsid w:val="002D4022"/>
    <w:rsid w:val="002D4451"/>
    <w:rsid w:val="002D4AFF"/>
    <w:rsid w:val="002D5216"/>
    <w:rsid w:val="002D58BD"/>
    <w:rsid w:val="002E14B0"/>
    <w:rsid w:val="002E25F2"/>
    <w:rsid w:val="002E2DEA"/>
    <w:rsid w:val="002E5792"/>
    <w:rsid w:val="002E5F4C"/>
    <w:rsid w:val="002E6F4B"/>
    <w:rsid w:val="002F3BA2"/>
    <w:rsid w:val="002F3F54"/>
    <w:rsid w:val="002F4566"/>
    <w:rsid w:val="002F4A06"/>
    <w:rsid w:val="002F650C"/>
    <w:rsid w:val="002F6709"/>
    <w:rsid w:val="002F7648"/>
    <w:rsid w:val="00300D65"/>
    <w:rsid w:val="00301AF8"/>
    <w:rsid w:val="00301E1C"/>
    <w:rsid w:val="00303BA7"/>
    <w:rsid w:val="00304489"/>
    <w:rsid w:val="0030499B"/>
    <w:rsid w:val="0030583E"/>
    <w:rsid w:val="00305CED"/>
    <w:rsid w:val="00306737"/>
    <w:rsid w:val="003105AD"/>
    <w:rsid w:val="00311DB7"/>
    <w:rsid w:val="0031339A"/>
    <w:rsid w:val="00315561"/>
    <w:rsid w:val="00316C28"/>
    <w:rsid w:val="0031762F"/>
    <w:rsid w:val="00317AD7"/>
    <w:rsid w:val="00317F13"/>
    <w:rsid w:val="00321CED"/>
    <w:rsid w:val="00321E75"/>
    <w:rsid w:val="003246E6"/>
    <w:rsid w:val="00325266"/>
    <w:rsid w:val="00325532"/>
    <w:rsid w:val="00327197"/>
    <w:rsid w:val="00327976"/>
    <w:rsid w:val="00330A61"/>
    <w:rsid w:val="00332511"/>
    <w:rsid w:val="0033380A"/>
    <w:rsid w:val="00333872"/>
    <w:rsid w:val="0033441D"/>
    <w:rsid w:val="00337715"/>
    <w:rsid w:val="003416FC"/>
    <w:rsid w:val="003435C5"/>
    <w:rsid w:val="00343CE7"/>
    <w:rsid w:val="00343E8F"/>
    <w:rsid w:val="003453ED"/>
    <w:rsid w:val="003459CA"/>
    <w:rsid w:val="00347A75"/>
    <w:rsid w:val="00350C5F"/>
    <w:rsid w:val="003519CF"/>
    <w:rsid w:val="00354C73"/>
    <w:rsid w:val="003562D9"/>
    <w:rsid w:val="0035675B"/>
    <w:rsid w:val="00357399"/>
    <w:rsid w:val="003603D4"/>
    <w:rsid w:val="003609F9"/>
    <w:rsid w:val="00361633"/>
    <w:rsid w:val="00361695"/>
    <w:rsid w:val="0036326B"/>
    <w:rsid w:val="0036417F"/>
    <w:rsid w:val="003671C5"/>
    <w:rsid w:val="00371014"/>
    <w:rsid w:val="003739A2"/>
    <w:rsid w:val="00374F42"/>
    <w:rsid w:val="00375581"/>
    <w:rsid w:val="00375A73"/>
    <w:rsid w:val="0037627D"/>
    <w:rsid w:val="00380B8A"/>
    <w:rsid w:val="0038260B"/>
    <w:rsid w:val="00382FD1"/>
    <w:rsid w:val="00385C0C"/>
    <w:rsid w:val="00385FAA"/>
    <w:rsid w:val="0038749D"/>
    <w:rsid w:val="00387749"/>
    <w:rsid w:val="00390347"/>
    <w:rsid w:val="003910D0"/>
    <w:rsid w:val="0039114C"/>
    <w:rsid w:val="003928C9"/>
    <w:rsid w:val="00392BED"/>
    <w:rsid w:val="00394B36"/>
    <w:rsid w:val="003953C2"/>
    <w:rsid w:val="0039710E"/>
    <w:rsid w:val="003A24E9"/>
    <w:rsid w:val="003A27A7"/>
    <w:rsid w:val="003A398B"/>
    <w:rsid w:val="003A5D00"/>
    <w:rsid w:val="003A7D8E"/>
    <w:rsid w:val="003B18B4"/>
    <w:rsid w:val="003B20B2"/>
    <w:rsid w:val="003B2DF6"/>
    <w:rsid w:val="003B30E3"/>
    <w:rsid w:val="003B39EF"/>
    <w:rsid w:val="003B5C0B"/>
    <w:rsid w:val="003B73C4"/>
    <w:rsid w:val="003C03B2"/>
    <w:rsid w:val="003C0465"/>
    <w:rsid w:val="003C08B8"/>
    <w:rsid w:val="003C09A4"/>
    <w:rsid w:val="003C0F1C"/>
    <w:rsid w:val="003C1E7A"/>
    <w:rsid w:val="003C379C"/>
    <w:rsid w:val="003C5244"/>
    <w:rsid w:val="003C5709"/>
    <w:rsid w:val="003C6A03"/>
    <w:rsid w:val="003D08B6"/>
    <w:rsid w:val="003D35B4"/>
    <w:rsid w:val="003D3ECB"/>
    <w:rsid w:val="003D55B7"/>
    <w:rsid w:val="003D55D1"/>
    <w:rsid w:val="003D70EF"/>
    <w:rsid w:val="003E0DF5"/>
    <w:rsid w:val="003E1294"/>
    <w:rsid w:val="003E20A1"/>
    <w:rsid w:val="003E3487"/>
    <w:rsid w:val="003E4EB6"/>
    <w:rsid w:val="003F0209"/>
    <w:rsid w:val="003F1830"/>
    <w:rsid w:val="003F224B"/>
    <w:rsid w:val="003F2B13"/>
    <w:rsid w:val="003F2D73"/>
    <w:rsid w:val="003F2DB5"/>
    <w:rsid w:val="003F41D5"/>
    <w:rsid w:val="003F6A1E"/>
    <w:rsid w:val="003F7708"/>
    <w:rsid w:val="004003EF"/>
    <w:rsid w:val="00400449"/>
    <w:rsid w:val="00400C26"/>
    <w:rsid w:val="00401AF6"/>
    <w:rsid w:val="00403A66"/>
    <w:rsid w:val="00403C0A"/>
    <w:rsid w:val="004047C2"/>
    <w:rsid w:val="00406CB1"/>
    <w:rsid w:val="004074F1"/>
    <w:rsid w:val="004123E6"/>
    <w:rsid w:val="00417F5C"/>
    <w:rsid w:val="004210C9"/>
    <w:rsid w:val="00421DAF"/>
    <w:rsid w:val="00422168"/>
    <w:rsid w:val="0042484D"/>
    <w:rsid w:val="00425620"/>
    <w:rsid w:val="00425723"/>
    <w:rsid w:val="004265C8"/>
    <w:rsid w:val="004266C4"/>
    <w:rsid w:val="00426D98"/>
    <w:rsid w:val="004313C6"/>
    <w:rsid w:val="00435E4F"/>
    <w:rsid w:val="0044249D"/>
    <w:rsid w:val="004425E6"/>
    <w:rsid w:val="004449B9"/>
    <w:rsid w:val="004505D7"/>
    <w:rsid w:val="00450B43"/>
    <w:rsid w:val="00451F45"/>
    <w:rsid w:val="004523A1"/>
    <w:rsid w:val="004557DF"/>
    <w:rsid w:val="00455A58"/>
    <w:rsid w:val="00455E84"/>
    <w:rsid w:val="004600A4"/>
    <w:rsid w:val="00463FE1"/>
    <w:rsid w:val="00466683"/>
    <w:rsid w:val="00470640"/>
    <w:rsid w:val="00470EA4"/>
    <w:rsid w:val="004715D8"/>
    <w:rsid w:val="00473506"/>
    <w:rsid w:val="00475E24"/>
    <w:rsid w:val="00476DF0"/>
    <w:rsid w:val="00477377"/>
    <w:rsid w:val="00477EE5"/>
    <w:rsid w:val="00480F2E"/>
    <w:rsid w:val="00481C45"/>
    <w:rsid w:val="00482934"/>
    <w:rsid w:val="00485FD3"/>
    <w:rsid w:val="004866DC"/>
    <w:rsid w:val="004907C7"/>
    <w:rsid w:val="0049131A"/>
    <w:rsid w:val="00491A18"/>
    <w:rsid w:val="004922F3"/>
    <w:rsid w:val="00492351"/>
    <w:rsid w:val="004979B7"/>
    <w:rsid w:val="004A06C8"/>
    <w:rsid w:val="004A1D09"/>
    <w:rsid w:val="004A37CC"/>
    <w:rsid w:val="004A481D"/>
    <w:rsid w:val="004A5A9A"/>
    <w:rsid w:val="004A5ABF"/>
    <w:rsid w:val="004B0BEE"/>
    <w:rsid w:val="004B2EBC"/>
    <w:rsid w:val="004B3D83"/>
    <w:rsid w:val="004B4EBE"/>
    <w:rsid w:val="004B6054"/>
    <w:rsid w:val="004B67F1"/>
    <w:rsid w:val="004B696E"/>
    <w:rsid w:val="004B742B"/>
    <w:rsid w:val="004B79F8"/>
    <w:rsid w:val="004B7D51"/>
    <w:rsid w:val="004C1C0F"/>
    <w:rsid w:val="004C22A9"/>
    <w:rsid w:val="004C5797"/>
    <w:rsid w:val="004C68E2"/>
    <w:rsid w:val="004D38C8"/>
    <w:rsid w:val="004D437A"/>
    <w:rsid w:val="004D5336"/>
    <w:rsid w:val="004D7740"/>
    <w:rsid w:val="004D7D93"/>
    <w:rsid w:val="004E183A"/>
    <w:rsid w:val="004E4CE3"/>
    <w:rsid w:val="004E61E4"/>
    <w:rsid w:val="004E68F7"/>
    <w:rsid w:val="004F08DF"/>
    <w:rsid w:val="004F1981"/>
    <w:rsid w:val="004F6734"/>
    <w:rsid w:val="004F73A4"/>
    <w:rsid w:val="0050426B"/>
    <w:rsid w:val="00504AC6"/>
    <w:rsid w:val="00505312"/>
    <w:rsid w:val="0051079B"/>
    <w:rsid w:val="00512851"/>
    <w:rsid w:val="00513230"/>
    <w:rsid w:val="005143AE"/>
    <w:rsid w:val="00514F0D"/>
    <w:rsid w:val="00514F82"/>
    <w:rsid w:val="005150F0"/>
    <w:rsid w:val="00515CAF"/>
    <w:rsid w:val="00515E3B"/>
    <w:rsid w:val="005210BE"/>
    <w:rsid w:val="005231C9"/>
    <w:rsid w:val="00523E2E"/>
    <w:rsid w:val="0052430F"/>
    <w:rsid w:val="005250A4"/>
    <w:rsid w:val="0052562E"/>
    <w:rsid w:val="005265D8"/>
    <w:rsid w:val="00526B59"/>
    <w:rsid w:val="005302BA"/>
    <w:rsid w:val="0053105C"/>
    <w:rsid w:val="0053292E"/>
    <w:rsid w:val="005332B2"/>
    <w:rsid w:val="00537247"/>
    <w:rsid w:val="0053729F"/>
    <w:rsid w:val="005372B2"/>
    <w:rsid w:val="0054547F"/>
    <w:rsid w:val="005478D2"/>
    <w:rsid w:val="0055027F"/>
    <w:rsid w:val="00550346"/>
    <w:rsid w:val="005504E0"/>
    <w:rsid w:val="00551D42"/>
    <w:rsid w:val="005537DF"/>
    <w:rsid w:val="00554198"/>
    <w:rsid w:val="00554EA7"/>
    <w:rsid w:val="00555146"/>
    <w:rsid w:val="005553B5"/>
    <w:rsid w:val="00556DBE"/>
    <w:rsid w:val="00563DEA"/>
    <w:rsid w:val="00565F5E"/>
    <w:rsid w:val="005669FB"/>
    <w:rsid w:val="00567983"/>
    <w:rsid w:val="00572CE0"/>
    <w:rsid w:val="00575EA6"/>
    <w:rsid w:val="00576184"/>
    <w:rsid w:val="00576562"/>
    <w:rsid w:val="00577208"/>
    <w:rsid w:val="00583BEC"/>
    <w:rsid w:val="00584B5F"/>
    <w:rsid w:val="00585381"/>
    <w:rsid w:val="00586003"/>
    <w:rsid w:val="00590835"/>
    <w:rsid w:val="005911BB"/>
    <w:rsid w:val="00591830"/>
    <w:rsid w:val="0059268C"/>
    <w:rsid w:val="00592F1A"/>
    <w:rsid w:val="005933EA"/>
    <w:rsid w:val="00594A09"/>
    <w:rsid w:val="00596C76"/>
    <w:rsid w:val="00597F4E"/>
    <w:rsid w:val="005A0A5C"/>
    <w:rsid w:val="005A211C"/>
    <w:rsid w:val="005A2407"/>
    <w:rsid w:val="005A4C3D"/>
    <w:rsid w:val="005A4C42"/>
    <w:rsid w:val="005A5F42"/>
    <w:rsid w:val="005A615B"/>
    <w:rsid w:val="005A7B80"/>
    <w:rsid w:val="005B00F2"/>
    <w:rsid w:val="005B2879"/>
    <w:rsid w:val="005B3F89"/>
    <w:rsid w:val="005B5C10"/>
    <w:rsid w:val="005C20E1"/>
    <w:rsid w:val="005C41A5"/>
    <w:rsid w:val="005C5CAC"/>
    <w:rsid w:val="005D5F7D"/>
    <w:rsid w:val="005E14F7"/>
    <w:rsid w:val="005E4273"/>
    <w:rsid w:val="005E5A8C"/>
    <w:rsid w:val="005E6A58"/>
    <w:rsid w:val="005F0F39"/>
    <w:rsid w:val="005F1A09"/>
    <w:rsid w:val="005F1BEC"/>
    <w:rsid w:val="005F4F85"/>
    <w:rsid w:val="005F5113"/>
    <w:rsid w:val="005F61B0"/>
    <w:rsid w:val="00601234"/>
    <w:rsid w:val="006025F5"/>
    <w:rsid w:val="00604759"/>
    <w:rsid w:val="0060558B"/>
    <w:rsid w:val="00605BD8"/>
    <w:rsid w:val="00606DA6"/>
    <w:rsid w:val="00612E2F"/>
    <w:rsid w:val="0061368E"/>
    <w:rsid w:val="00613AEA"/>
    <w:rsid w:val="00614433"/>
    <w:rsid w:val="006146C1"/>
    <w:rsid w:val="00616BE0"/>
    <w:rsid w:val="00616E03"/>
    <w:rsid w:val="00624985"/>
    <w:rsid w:val="006250C4"/>
    <w:rsid w:val="00625556"/>
    <w:rsid w:val="00630911"/>
    <w:rsid w:val="00630B29"/>
    <w:rsid w:val="00632DC4"/>
    <w:rsid w:val="00635588"/>
    <w:rsid w:val="00636811"/>
    <w:rsid w:val="00636828"/>
    <w:rsid w:val="006417BE"/>
    <w:rsid w:val="00643B51"/>
    <w:rsid w:val="00644E93"/>
    <w:rsid w:val="00645003"/>
    <w:rsid w:val="00646720"/>
    <w:rsid w:val="006470A3"/>
    <w:rsid w:val="00647550"/>
    <w:rsid w:val="0064765F"/>
    <w:rsid w:val="0065133E"/>
    <w:rsid w:val="00652027"/>
    <w:rsid w:val="00652077"/>
    <w:rsid w:val="0065285F"/>
    <w:rsid w:val="00652AF1"/>
    <w:rsid w:val="00653864"/>
    <w:rsid w:val="00653BCF"/>
    <w:rsid w:val="00656887"/>
    <w:rsid w:val="00663931"/>
    <w:rsid w:val="00665A0E"/>
    <w:rsid w:val="00665B0F"/>
    <w:rsid w:val="00673144"/>
    <w:rsid w:val="00673ACD"/>
    <w:rsid w:val="0067581E"/>
    <w:rsid w:val="00675F4A"/>
    <w:rsid w:val="006815C3"/>
    <w:rsid w:val="00684197"/>
    <w:rsid w:val="006872A1"/>
    <w:rsid w:val="00687F6C"/>
    <w:rsid w:val="006907C2"/>
    <w:rsid w:val="00691EB2"/>
    <w:rsid w:val="00691F06"/>
    <w:rsid w:val="00694D39"/>
    <w:rsid w:val="00694EF8"/>
    <w:rsid w:val="0069539B"/>
    <w:rsid w:val="00695485"/>
    <w:rsid w:val="0069694E"/>
    <w:rsid w:val="006A00C9"/>
    <w:rsid w:val="006A05F8"/>
    <w:rsid w:val="006A2946"/>
    <w:rsid w:val="006A3E84"/>
    <w:rsid w:val="006A6219"/>
    <w:rsid w:val="006A6D68"/>
    <w:rsid w:val="006A791F"/>
    <w:rsid w:val="006A799B"/>
    <w:rsid w:val="006A7F40"/>
    <w:rsid w:val="006B051D"/>
    <w:rsid w:val="006B29A0"/>
    <w:rsid w:val="006B29F5"/>
    <w:rsid w:val="006B4577"/>
    <w:rsid w:val="006C0C20"/>
    <w:rsid w:val="006C10F5"/>
    <w:rsid w:val="006C2CB1"/>
    <w:rsid w:val="006C2CFD"/>
    <w:rsid w:val="006C34B5"/>
    <w:rsid w:val="006C3EBF"/>
    <w:rsid w:val="006C520D"/>
    <w:rsid w:val="006C5D26"/>
    <w:rsid w:val="006C5D66"/>
    <w:rsid w:val="006D19C4"/>
    <w:rsid w:val="006D27AF"/>
    <w:rsid w:val="006D27C4"/>
    <w:rsid w:val="006D2B8A"/>
    <w:rsid w:val="006D3704"/>
    <w:rsid w:val="006E2018"/>
    <w:rsid w:val="006E35C2"/>
    <w:rsid w:val="006E48FE"/>
    <w:rsid w:val="006E623A"/>
    <w:rsid w:val="006E6F24"/>
    <w:rsid w:val="006E6F54"/>
    <w:rsid w:val="006F0BD7"/>
    <w:rsid w:val="006F2CBC"/>
    <w:rsid w:val="006F3901"/>
    <w:rsid w:val="006F3DFA"/>
    <w:rsid w:val="006F57C8"/>
    <w:rsid w:val="006F64B2"/>
    <w:rsid w:val="00702B82"/>
    <w:rsid w:val="00703161"/>
    <w:rsid w:val="0070396B"/>
    <w:rsid w:val="0070669D"/>
    <w:rsid w:val="00707C07"/>
    <w:rsid w:val="00710529"/>
    <w:rsid w:val="007122B1"/>
    <w:rsid w:val="00712440"/>
    <w:rsid w:val="007148FE"/>
    <w:rsid w:val="00714BF7"/>
    <w:rsid w:val="0071557D"/>
    <w:rsid w:val="00716EF9"/>
    <w:rsid w:val="007172B7"/>
    <w:rsid w:val="00720ECD"/>
    <w:rsid w:val="0072316A"/>
    <w:rsid w:val="0072394A"/>
    <w:rsid w:val="00724A76"/>
    <w:rsid w:val="007250D2"/>
    <w:rsid w:val="00730490"/>
    <w:rsid w:val="007308D9"/>
    <w:rsid w:val="0073104D"/>
    <w:rsid w:val="00731337"/>
    <w:rsid w:val="00734217"/>
    <w:rsid w:val="00737CA8"/>
    <w:rsid w:val="007408B5"/>
    <w:rsid w:val="007408E3"/>
    <w:rsid w:val="00740D1D"/>
    <w:rsid w:val="00743B50"/>
    <w:rsid w:val="00744E78"/>
    <w:rsid w:val="00745241"/>
    <w:rsid w:val="0074538A"/>
    <w:rsid w:val="0074683C"/>
    <w:rsid w:val="0074725B"/>
    <w:rsid w:val="00750213"/>
    <w:rsid w:val="00752A42"/>
    <w:rsid w:val="00752FAA"/>
    <w:rsid w:val="00756923"/>
    <w:rsid w:val="00757CCB"/>
    <w:rsid w:val="00760A74"/>
    <w:rsid w:val="00760D58"/>
    <w:rsid w:val="00761102"/>
    <w:rsid w:val="00762FC2"/>
    <w:rsid w:val="0076316B"/>
    <w:rsid w:val="00764872"/>
    <w:rsid w:val="00767766"/>
    <w:rsid w:val="007716F0"/>
    <w:rsid w:val="00772344"/>
    <w:rsid w:val="00772F63"/>
    <w:rsid w:val="00775330"/>
    <w:rsid w:val="00775CC0"/>
    <w:rsid w:val="00777977"/>
    <w:rsid w:val="0078099B"/>
    <w:rsid w:val="007809E8"/>
    <w:rsid w:val="007818D2"/>
    <w:rsid w:val="00783435"/>
    <w:rsid w:val="0078564E"/>
    <w:rsid w:val="0078636B"/>
    <w:rsid w:val="00787CEE"/>
    <w:rsid w:val="0079063B"/>
    <w:rsid w:val="00793079"/>
    <w:rsid w:val="00796DEF"/>
    <w:rsid w:val="007A0ACE"/>
    <w:rsid w:val="007A0D8F"/>
    <w:rsid w:val="007A18D6"/>
    <w:rsid w:val="007A5B25"/>
    <w:rsid w:val="007B2194"/>
    <w:rsid w:val="007B311D"/>
    <w:rsid w:val="007C014A"/>
    <w:rsid w:val="007C0878"/>
    <w:rsid w:val="007C2A1B"/>
    <w:rsid w:val="007C43E8"/>
    <w:rsid w:val="007C72C1"/>
    <w:rsid w:val="007C7842"/>
    <w:rsid w:val="007D1266"/>
    <w:rsid w:val="007D278E"/>
    <w:rsid w:val="007D286A"/>
    <w:rsid w:val="007D5E85"/>
    <w:rsid w:val="007D6051"/>
    <w:rsid w:val="007E02ED"/>
    <w:rsid w:val="007E0B6B"/>
    <w:rsid w:val="007E3531"/>
    <w:rsid w:val="007E37F7"/>
    <w:rsid w:val="007E529D"/>
    <w:rsid w:val="007E530B"/>
    <w:rsid w:val="007E642B"/>
    <w:rsid w:val="007E684F"/>
    <w:rsid w:val="007F3C3D"/>
    <w:rsid w:val="007F408F"/>
    <w:rsid w:val="007F4224"/>
    <w:rsid w:val="007F4C1F"/>
    <w:rsid w:val="007F754C"/>
    <w:rsid w:val="00801485"/>
    <w:rsid w:val="008014DC"/>
    <w:rsid w:val="00801F62"/>
    <w:rsid w:val="00802E12"/>
    <w:rsid w:val="0080306D"/>
    <w:rsid w:val="00805890"/>
    <w:rsid w:val="00805B0D"/>
    <w:rsid w:val="00805FE3"/>
    <w:rsid w:val="008079F2"/>
    <w:rsid w:val="00811272"/>
    <w:rsid w:val="0081524D"/>
    <w:rsid w:val="00815DD8"/>
    <w:rsid w:val="00816BD2"/>
    <w:rsid w:val="0081734D"/>
    <w:rsid w:val="0081746C"/>
    <w:rsid w:val="00817736"/>
    <w:rsid w:val="00823941"/>
    <w:rsid w:val="00823D5C"/>
    <w:rsid w:val="008267DA"/>
    <w:rsid w:val="00826A5B"/>
    <w:rsid w:val="0082764F"/>
    <w:rsid w:val="00827E3D"/>
    <w:rsid w:val="00830E34"/>
    <w:rsid w:val="008312DB"/>
    <w:rsid w:val="00831868"/>
    <w:rsid w:val="008320FD"/>
    <w:rsid w:val="00832B13"/>
    <w:rsid w:val="00833467"/>
    <w:rsid w:val="0083377F"/>
    <w:rsid w:val="008401C6"/>
    <w:rsid w:val="00841189"/>
    <w:rsid w:val="00842078"/>
    <w:rsid w:val="0084288B"/>
    <w:rsid w:val="00842C45"/>
    <w:rsid w:val="00844495"/>
    <w:rsid w:val="00845DAB"/>
    <w:rsid w:val="00846B1D"/>
    <w:rsid w:val="0085072A"/>
    <w:rsid w:val="00850C0D"/>
    <w:rsid w:val="0085646D"/>
    <w:rsid w:val="00857A21"/>
    <w:rsid w:val="00864661"/>
    <w:rsid w:val="008646E5"/>
    <w:rsid w:val="0086784B"/>
    <w:rsid w:val="00867926"/>
    <w:rsid w:val="00872682"/>
    <w:rsid w:val="00872B91"/>
    <w:rsid w:val="008737C2"/>
    <w:rsid w:val="008737FF"/>
    <w:rsid w:val="0088221E"/>
    <w:rsid w:val="0088504D"/>
    <w:rsid w:val="00886EBB"/>
    <w:rsid w:val="008901F1"/>
    <w:rsid w:val="00890660"/>
    <w:rsid w:val="008912EC"/>
    <w:rsid w:val="00891A6E"/>
    <w:rsid w:val="00891CB8"/>
    <w:rsid w:val="00891FCC"/>
    <w:rsid w:val="00894548"/>
    <w:rsid w:val="00894B9D"/>
    <w:rsid w:val="00895614"/>
    <w:rsid w:val="0089776B"/>
    <w:rsid w:val="008A04EB"/>
    <w:rsid w:val="008A2A8C"/>
    <w:rsid w:val="008A3082"/>
    <w:rsid w:val="008A5DD9"/>
    <w:rsid w:val="008A7222"/>
    <w:rsid w:val="008B073B"/>
    <w:rsid w:val="008B0956"/>
    <w:rsid w:val="008B23C7"/>
    <w:rsid w:val="008B6D0D"/>
    <w:rsid w:val="008B70F0"/>
    <w:rsid w:val="008B720D"/>
    <w:rsid w:val="008B7C97"/>
    <w:rsid w:val="008B7DF7"/>
    <w:rsid w:val="008C2D95"/>
    <w:rsid w:val="008C57C3"/>
    <w:rsid w:val="008C5FFD"/>
    <w:rsid w:val="008C68C2"/>
    <w:rsid w:val="008C7775"/>
    <w:rsid w:val="008D3C0E"/>
    <w:rsid w:val="008D439B"/>
    <w:rsid w:val="008D4B01"/>
    <w:rsid w:val="008D5360"/>
    <w:rsid w:val="008D559C"/>
    <w:rsid w:val="008E0D18"/>
    <w:rsid w:val="008E1B44"/>
    <w:rsid w:val="008E1F51"/>
    <w:rsid w:val="008E38BD"/>
    <w:rsid w:val="008E4695"/>
    <w:rsid w:val="008E4FA7"/>
    <w:rsid w:val="008E5907"/>
    <w:rsid w:val="008F1FF8"/>
    <w:rsid w:val="008F3B97"/>
    <w:rsid w:val="008F44A0"/>
    <w:rsid w:val="008F62A4"/>
    <w:rsid w:val="0090059F"/>
    <w:rsid w:val="00900939"/>
    <w:rsid w:val="00902D77"/>
    <w:rsid w:val="009046DD"/>
    <w:rsid w:val="00905239"/>
    <w:rsid w:val="00905DE8"/>
    <w:rsid w:val="00906D61"/>
    <w:rsid w:val="00906F17"/>
    <w:rsid w:val="009074B1"/>
    <w:rsid w:val="00911536"/>
    <w:rsid w:val="00915042"/>
    <w:rsid w:val="00916EED"/>
    <w:rsid w:val="0092132A"/>
    <w:rsid w:val="00922211"/>
    <w:rsid w:val="00923920"/>
    <w:rsid w:val="00927397"/>
    <w:rsid w:val="00930CE4"/>
    <w:rsid w:val="009318D3"/>
    <w:rsid w:val="00931EEE"/>
    <w:rsid w:val="009329E1"/>
    <w:rsid w:val="00932C32"/>
    <w:rsid w:val="00933AE6"/>
    <w:rsid w:val="00935389"/>
    <w:rsid w:val="0093586D"/>
    <w:rsid w:val="009368C3"/>
    <w:rsid w:val="009369AA"/>
    <w:rsid w:val="00936EE1"/>
    <w:rsid w:val="00940D7E"/>
    <w:rsid w:val="00942332"/>
    <w:rsid w:val="0094235B"/>
    <w:rsid w:val="00942608"/>
    <w:rsid w:val="0094364B"/>
    <w:rsid w:val="009444BA"/>
    <w:rsid w:val="009470B7"/>
    <w:rsid w:val="00950888"/>
    <w:rsid w:val="0095341E"/>
    <w:rsid w:val="0095449B"/>
    <w:rsid w:val="00955036"/>
    <w:rsid w:val="0095537E"/>
    <w:rsid w:val="00955505"/>
    <w:rsid w:val="00955A24"/>
    <w:rsid w:val="00955AE4"/>
    <w:rsid w:val="00956639"/>
    <w:rsid w:val="009613CF"/>
    <w:rsid w:val="0096239A"/>
    <w:rsid w:val="00963D91"/>
    <w:rsid w:val="00964256"/>
    <w:rsid w:val="009647ED"/>
    <w:rsid w:val="0096520E"/>
    <w:rsid w:val="00965569"/>
    <w:rsid w:val="009664DF"/>
    <w:rsid w:val="00970AC6"/>
    <w:rsid w:val="0097186B"/>
    <w:rsid w:val="00971C3F"/>
    <w:rsid w:val="00973E14"/>
    <w:rsid w:val="009740DE"/>
    <w:rsid w:val="00974C06"/>
    <w:rsid w:val="00974D7A"/>
    <w:rsid w:val="00975C59"/>
    <w:rsid w:val="00975D97"/>
    <w:rsid w:val="00976F6F"/>
    <w:rsid w:val="00981291"/>
    <w:rsid w:val="0098178B"/>
    <w:rsid w:val="00981882"/>
    <w:rsid w:val="00983639"/>
    <w:rsid w:val="0098519A"/>
    <w:rsid w:val="00985CBD"/>
    <w:rsid w:val="00987C32"/>
    <w:rsid w:val="00987F07"/>
    <w:rsid w:val="00987FB1"/>
    <w:rsid w:val="00990C37"/>
    <w:rsid w:val="00990FB7"/>
    <w:rsid w:val="00993ED3"/>
    <w:rsid w:val="009941CA"/>
    <w:rsid w:val="009943DC"/>
    <w:rsid w:val="009947DF"/>
    <w:rsid w:val="009A059A"/>
    <w:rsid w:val="009A0C07"/>
    <w:rsid w:val="009A1838"/>
    <w:rsid w:val="009A2681"/>
    <w:rsid w:val="009A39E2"/>
    <w:rsid w:val="009A3C8A"/>
    <w:rsid w:val="009A4C2F"/>
    <w:rsid w:val="009A4CCC"/>
    <w:rsid w:val="009B08DB"/>
    <w:rsid w:val="009B313F"/>
    <w:rsid w:val="009B418A"/>
    <w:rsid w:val="009B4B88"/>
    <w:rsid w:val="009B4DEA"/>
    <w:rsid w:val="009B5959"/>
    <w:rsid w:val="009C0BA8"/>
    <w:rsid w:val="009C2C26"/>
    <w:rsid w:val="009C4E3C"/>
    <w:rsid w:val="009C642D"/>
    <w:rsid w:val="009C6BD4"/>
    <w:rsid w:val="009D2B1B"/>
    <w:rsid w:val="009D5520"/>
    <w:rsid w:val="009D603A"/>
    <w:rsid w:val="009D7633"/>
    <w:rsid w:val="009E2DD3"/>
    <w:rsid w:val="009E42AF"/>
    <w:rsid w:val="009E6C7A"/>
    <w:rsid w:val="009E79C7"/>
    <w:rsid w:val="009E7A0D"/>
    <w:rsid w:val="009F0BF2"/>
    <w:rsid w:val="009F1B8F"/>
    <w:rsid w:val="009F20BC"/>
    <w:rsid w:val="009F27B5"/>
    <w:rsid w:val="009F2BD7"/>
    <w:rsid w:val="009F3024"/>
    <w:rsid w:val="009F3168"/>
    <w:rsid w:val="009F4BA1"/>
    <w:rsid w:val="009F5F48"/>
    <w:rsid w:val="009F6257"/>
    <w:rsid w:val="009F634D"/>
    <w:rsid w:val="009F73EC"/>
    <w:rsid w:val="00A028FA"/>
    <w:rsid w:val="00A03228"/>
    <w:rsid w:val="00A056E8"/>
    <w:rsid w:val="00A06C09"/>
    <w:rsid w:val="00A06DD4"/>
    <w:rsid w:val="00A11F6E"/>
    <w:rsid w:val="00A1487F"/>
    <w:rsid w:val="00A16DF9"/>
    <w:rsid w:val="00A22822"/>
    <w:rsid w:val="00A22C44"/>
    <w:rsid w:val="00A2573A"/>
    <w:rsid w:val="00A26EBF"/>
    <w:rsid w:val="00A27623"/>
    <w:rsid w:val="00A27C6E"/>
    <w:rsid w:val="00A301FD"/>
    <w:rsid w:val="00A30BB1"/>
    <w:rsid w:val="00A3211E"/>
    <w:rsid w:val="00A322A6"/>
    <w:rsid w:val="00A34ADE"/>
    <w:rsid w:val="00A36944"/>
    <w:rsid w:val="00A374EC"/>
    <w:rsid w:val="00A3765C"/>
    <w:rsid w:val="00A41C8C"/>
    <w:rsid w:val="00A41E55"/>
    <w:rsid w:val="00A42814"/>
    <w:rsid w:val="00A43073"/>
    <w:rsid w:val="00A43DFE"/>
    <w:rsid w:val="00A44D39"/>
    <w:rsid w:val="00A453BA"/>
    <w:rsid w:val="00A461E3"/>
    <w:rsid w:val="00A505D1"/>
    <w:rsid w:val="00A515B0"/>
    <w:rsid w:val="00A531EA"/>
    <w:rsid w:val="00A53271"/>
    <w:rsid w:val="00A5585A"/>
    <w:rsid w:val="00A61DF9"/>
    <w:rsid w:val="00A61F64"/>
    <w:rsid w:val="00A62DB8"/>
    <w:rsid w:val="00A62F82"/>
    <w:rsid w:val="00A63912"/>
    <w:rsid w:val="00A63994"/>
    <w:rsid w:val="00A70B08"/>
    <w:rsid w:val="00A71249"/>
    <w:rsid w:val="00A72366"/>
    <w:rsid w:val="00A7513E"/>
    <w:rsid w:val="00A76E1E"/>
    <w:rsid w:val="00A77615"/>
    <w:rsid w:val="00A80319"/>
    <w:rsid w:val="00A80412"/>
    <w:rsid w:val="00A83516"/>
    <w:rsid w:val="00A855A0"/>
    <w:rsid w:val="00A86609"/>
    <w:rsid w:val="00A90A04"/>
    <w:rsid w:val="00A91BD0"/>
    <w:rsid w:val="00A94554"/>
    <w:rsid w:val="00A9524F"/>
    <w:rsid w:val="00A953D4"/>
    <w:rsid w:val="00A95557"/>
    <w:rsid w:val="00A97ECB"/>
    <w:rsid w:val="00AA1E51"/>
    <w:rsid w:val="00AA1F20"/>
    <w:rsid w:val="00AA4CD4"/>
    <w:rsid w:val="00AA529C"/>
    <w:rsid w:val="00AA5D33"/>
    <w:rsid w:val="00AA7070"/>
    <w:rsid w:val="00AA7333"/>
    <w:rsid w:val="00AA7381"/>
    <w:rsid w:val="00AA758A"/>
    <w:rsid w:val="00AB11A5"/>
    <w:rsid w:val="00AB285B"/>
    <w:rsid w:val="00AB4443"/>
    <w:rsid w:val="00AB4A9A"/>
    <w:rsid w:val="00AB66AF"/>
    <w:rsid w:val="00AC03BE"/>
    <w:rsid w:val="00AC1516"/>
    <w:rsid w:val="00AC324C"/>
    <w:rsid w:val="00AC3F9B"/>
    <w:rsid w:val="00AC3FB7"/>
    <w:rsid w:val="00AC4F5B"/>
    <w:rsid w:val="00AC526F"/>
    <w:rsid w:val="00AC5F27"/>
    <w:rsid w:val="00AD4716"/>
    <w:rsid w:val="00AD47F2"/>
    <w:rsid w:val="00AD5788"/>
    <w:rsid w:val="00AD578F"/>
    <w:rsid w:val="00AD5A16"/>
    <w:rsid w:val="00AD7F19"/>
    <w:rsid w:val="00AE262A"/>
    <w:rsid w:val="00AE6839"/>
    <w:rsid w:val="00AF41A7"/>
    <w:rsid w:val="00AF5421"/>
    <w:rsid w:val="00AF7AF2"/>
    <w:rsid w:val="00B10809"/>
    <w:rsid w:val="00B10BCD"/>
    <w:rsid w:val="00B10D73"/>
    <w:rsid w:val="00B13168"/>
    <w:rsid w:val="00B14B96"/>
    <w:rsid w:val="00B1633C"/>
    <w:rsid w:val="00B17B5B"/>
    <w:rsid w:val="00B20F33"/>
    <w:rsid w:val="00B21F5D"/>
    <w:rsid w:val="00B22466"/>
    <w:rsid w:val="00B2279A"/>
    <w:rsid w:val="00B24281"/>
    <w:rsid w:val="00B30F9C"/>
    <w:rsid w:val="00B316A9"/>
    <w:rsid w:val="00B31AE4"/>
    <w:rsid w:val="00B32728"/>
    <w:rsid w:val="00B3344A"/>
    <w:rsid w:val="00B35038"/>
    <w:rsid w:val="00B36055"/>
    <w:rsid w:val="00B373C5"/>
    <w:rsid w:val="00B424D2"/>
    <w:rsid w:val="00B4323E"/>
    <w:rsid w:val="00B443D2"/>
    <w:rsid w:val="00B44F46"/>
    <w:rsid w:val="00B472FE"/>
    <w:rsid w:val="00B50750"/>
    <w:rsid w:val="00B50CE0"/>
    <w:rsid w:val="00B51A62"/>
    <w:rsid w:val="00B522AB"/>
    <w:rsid w:val="00B5449A"/>
    <w:rsid w:val="00B552E8"/>
    <w:rsid w:val="00B55EF0"/>
    <w:rsid w:val="00B5739C"/>
    <w:rsid w:val="00B575D3"/>
    <w:rsid w:val="00B57D6F"/>
    <w:rsid w:val="00B6169D"/>
    <w:rsid w:val="00B62004"/>
    <w:rsid w:val="00B62CC3"/>
    <w:rsid w:val="00B65B7F"/>
    <w:rsid w:val="00B66EC7"/>
    <w:rsid w:val="00B70502"/>
    <w:rsid w:val="00B74858"/>
    <w:rsid w:val="00B74D53"/>
    <w:rsid w:val="00B76998"/>
    <w:rsid w:val="00B76F3F"/>
    <w:rsid w:val="00B8033A"/>
    <w:rsid w:val="00B826FE"/>
    <w:rsid w:val="00B82A49"/>
    <w:rsid w:val="00B82F4B"/>
    <w:rsid w:val="00B83429"/>
    <w:rsid w:val="00B8364F"/>
    <w:rsid w:val="00B84052"/>
    <w:rsid w:val="00B84121"/>
    <w:rsid w:val="00B869FA"/>
    <w:rsid w:val="00B908B6"/>
    <w:rsid w:val="00B91354"/>
    <w:rsid w:val="00B9456F"/>
    <w:rsid w:val="00B97365"/>
    <w:rsid w:val="00BA5DDE"/>
    <w:rsid w:val="00BA7638"/>
    <w:rsid w:val="00BB0316"/>
    <w:rsid w:val="00BB0F55"/>
    <w:rsid w:val="00BB2175"/>
    <w:rsid w:val="00BB449F"/>
    <w:rsid w:val="00BB48A4"/>
    <w:rsid w:val="00BB48E0"/>
    <w:rsid w:val="00BB6B1C"/>
    <w:rsid w:val="00BC00D3"/>
    <w:rsid w:val="00BC06EF"/>
    <w:rsid w:val="00BC20EC"/>
    <w:rsid w:val="00BC59D9"/>
    <w:rsid w:val="00BC70FA"/>
    <w:rsid w:val="00BC7A76"/>
    <w:rsid w:val="00BD1D53"/>
    <w:rsid w:val="00BD3E02"/>
    <w:rsid w:val="00BD4419"/>
    <w:rsid w:val="00BD4EF5"/>
    <w:rsid w:val="00BD4F12"/>
    <w:rsid w:val="00BD5BD8"/>
    <w:rsid w:val="00BD6463"/>
    <w:rsid w:val="00BD6612"/>
    <w:rsid w:val="00BD7C22"/>
    <w:rsid w:val="00BE0E3F"/>
    <w:rsid w:val="00BE1EDA"/>
    <w:rsid w:val="00BE39AA"/>
    <w:rsid w:val="00BE4252"/>
    <w:rsid w:val="00BE55A6"/>
    <w:rsid w:val="00BF1C45"/>
    <w:rsid w:val="00BF22F3"/>
    <w:rsid w:val="00C00116"/>
    <w:rsid w:val="00C007A7"/>
    <w:rsid w:val="00C007A9"/>
    <w:rsid w:val="00C009AB"/>
    <w:rsid w:val="00C01311"/>
    <w:rsid w:val="00C02EF8"/>
    <w:rsid w:val="00C03B56"/>
    <w:rsid w:val="00C06AD5"/>
    <w:rsid w:val="00C10993"/>
    <w:rsid w:val="00C12EE6"/>
    <w:rsid w:val="00C13DDA"/>
    <w:rsid w:val="00C141B4"/>
    <w:rsid w:val="00C15438"/>
    <w:rsid w:val="00C17DE4"/>
    <w:rsid w:val="00C202A5"/>
    <w:rsid w:val="00C2100F"/>
    <w:rsid w:val="00C2154E"/>
    <w:rsid w:val="00C224CA"/>
    <w:rsid w:val="00C233EC"/>
    <w:rsid w:val="00C24920"/>
    <w:rsid w:val="00C25BCA"/>
    <w:rsid w:val="00C3097A"/>
    <w:rsid w:val="00C3291E"/>
    <w:rsid w:val="00C33BF2"/>
    <w:rsid w:val="00C34C6E"/>
    <w:rsid w:val="00C36D70"/>
    <w:rsid w:val="00C42D9C"/>
    <w:rsid w:val="00C448B6"/>
    <w:rsid w:val="00C44B64"/>
    <w:rsid w:val="00C45556"/>
    <w:rsid w:val="00C46285"/>
    <w:rsid w:val="00C51C4F"/>
    <w:rsid w:val="00C5390D"/>
    <w:rsid w:val="00C54E0C"/>
    <w:rsid w:val="00C55F26"/>
    <w:rsid w:val="00C57E91"/>
    <w:rsid w:val="00C60B32"/>
    <w:rsid w:val="00C60EAC"/>
    <w:rsid w:val="00C61510"/>
    <w:rsid w:val="00C628D8"/>
    <w:rsid w:val="00C62E59"/>
    <w:rsid w:val="00C634D0"/>
    <w:rsid w:val="00C635C2"/>
    <w:rsid w:val="00C63C52"/>
    <w:rsid w:val="00C63D09"/>
    <w:rsid w:val="00C64C27"/>
    <w:rsid w:val="00C64CF4"/>
    <w:rsid w:val="00C6685C"/>
    <w:rsid w:val="00C72399"/>
    <w:rsid w:val="00C73B6C"/>
    <w:rsid w:val="00C80974"/>
    <w:rsid w:val="00C81ACE"/>
    <w:rsid w:val="00C8301A"/>
    <w:rsid w:val="00C83E5D"/>
    <w:rsid w:val="00C844D0"/>
    <w:rsid w:val="00C85BF2"/>
    <w:rsid w:val="00C94A53"/>
    <w:rsid w:val="00C94C8B"/>
    <w:rsid w:val="00C954DA"/>
    <w:rsid w:val="00C96385"/>
    <w:rsid w:val="00C96C8F"/>
    <w:rsid w:val="00C97A67"/>
    <w:rsid w:val="00C97C9E"/>
    <w:rsid w:val="00CA0C24"/>
    <w:rsid w:val="00CA1329"/>
    <w:rsid w:val="00CA2F28"/>
    <w:rsid w:val="00CA7CBD"/>
    <w:rsid w:val="00CB25B2"/>
    <w:rsid w:val="00CB512A"/>
    <w:rsid w:val="00CC0662"/>
    <w:rsid w:val="00CC2928"/>
    <w:rsid w:val="00CC29BB"/>
    <w:rsid w:val="00CC594B"/>
    <w:rsid w:val="00CC6B60"/>
    <w:rsid w:val="00CD04CC"/>
    <w:rsid w:val="00CD2B45"/>
    <w:rsid w:val="00CD357E"/>
    <w:rsid w:val="00CD39E1"/>
    <w:rsid w:val="00CD3C8C"/>
    <w:rsid w:val="00CD4218"/>
    <w:rsid w:val="00CD6F2B"/>
    <w:rsid w:val="00CD7A57"/>
    <w:rsid w:val="00CE17FC"/>
    <w:rsid w:val="00CE2847"/>
    <w:rsid w:val="00CE2B55"/>
    <w:rsid w:val="00CE4DF9"/>
    <w:rsid w:val="00CF5E43"/>
    <w:rsid w:val="00CF618B"/>
    <w:rsid w:val="00D01508"/>
    <w:rsid w:val="00D03A1E"/>
    <w:rsid w:val="00D0527F"/>
    <w:rsid w:val="00D05F66"/>
    <w:rsid w:val="00D06ED8"/>
    <w:rsid w:val="00D109C7"/>
    <w:rsid w:val="00D10A93"/>
    <w:rsid w:val="00D14688"/>
    <w:rsid w:val="00D16520"/>
    <w:rsid w:val="00D21643"/>
    <w:rsid w:val="00D22B4A"/>
    <w:rsid w:val="00D23464"/>
    <w:rsid w:val="00D24219"/>
    <w:rsid w:val="00D26345"/>
    <w:rsid w:val="00D272E3"/>
    <w:rsid w:val="00D272F6"/>
    <w:rsid w:val="00D273A4"/>
    <w:rsid w:val="00D27EAB"/>
    <w:rsid w:val="00D3048D"/>
    <w:rsid w:val="00D323BD"/>
    <w:rsid w:val="00D32F81"/>
    <w:rsid w:val="00D35677"/>
    <w:rsid w:val="00D359CF"/>
    <w:rsid w:val="00D361E9"/>
    <w:rsid w:val="00D36D6E"/>
    <w:rsid w:val="00D36F89"/>
    <w:rsid w:val="00D371F5"/>
    <w:rsid w:val="00D40262"/>
    <w:rsid w:val="00D40DB0"/>
    <w:rsid w:val="00D42C74"/>
    <w:rsid w:val="00D44136"/>
    <w:rsid w:val="00D4477D"/>
    <w:rsid w:val="00D45190"/>
    <w:rsid w:val="00D452CB"/>
    <w:rsid w:val="00D45D70"/>
    <w:rsid w:val="00D5003E"/>
    <w:rsid w:val="00D50254"/>
    <w:rsid w:val="00D50F7D"/>
    <w:rsid w:val="00D52931"/>
    <w:rsid w:val="00D53E6D"/>
    <w:rsid w:val="00D54E4D"/>
    <w:rsid w:val="00D57521"/>
    <w:rsid w:val="00D57673"/>
    <w:rsid w:val="00D63B36"/>
    <w:rsid w:val="00D63C45"/>
    <w:rsid w:val="00D640DC"/>
    <w:rsid w:val="00D6452A"/>
    <w:rsid w:val="00D64DA8"/>
    <w:rsid w:val="00D64E3B"/>
    <w:rsid w:val="00D6745D"/>
    <w:rsid w:val="00D67E2C"/>
    <w:rsid w:val="00D7051D"/>
    <w:rsid w:val="00D70944"/>
    <w:rsid w:val="00D74D8B"/>
    <w:rsid w:val="00D76B47"/>
    <w:rsid w:val="00D76F32"/>
    <w:rsid w:val="00D80C86"/>
    <w:rsid w:val="00D828C6"/>
    <w:rsid w:val="00D82DDF"/>
    <w:rsid w:val="00D84E32"/>
    <w:rsid w:val="00D85B2E"/>
    <w:rsid w:val="00D879CE"/>
    <w:rsid w:val="00D87F24"/>
    <w:rsid w:val="00D91057"/>
    <w:rsid w:val="00D91CDF"/>
    <w:rsid w:val="00D920AB"/>
    <w:rsid w:val="00D96B59"/>
    <w:rsid w:val="00D97530"/>
    <w:rsid w:val="00D97EE2"/>
    <w:rsid w:val="00DA012A"/>
    <w:rsid w:val="00DA1F11"/>
    <w:rsid w:val="00DA5E02"/>
    <w:rsid w:val="00DB2388"/>
    <w:rsid w:val="00DB24B6"/>
    <w:rsid w:val="00DB31E3"/>
    <w:rsid w:val="00DB433F"/>
    <w:rsid w:val="00DB53F4"/>
    <w:rsid w:val="00DB6B39"/>
    <w:rsid w:val="00DB70CE"/>
    <w:rsid w:val="00DB7BEA"/>
    <w:rsid w:val="00DC09D5"/>
    <w:rsid w:val="00DC2045"/>
    <w:rsid w:val="00DC2317"/>
    <w:rsid w:val="00DC24ED"/>
    <w:rsid w:val="00DC35E2"/>
    <w:rsid w:val="00DC6D3E"/>
    <w:rsid w:val="00DC7EB0"/>
    <w:rsid w:val="00DD0F82"/>
    <w:rsid w:val="00DD131B"/>
    <w:rsid w:val="00DD2708"/>
    <w:rsid w:val="00DD3BEF"/>
    <w:rsid w:val="00DD46F5"/>
    <w:rsid w:val="00DD5377"/>
    <w:rsid w:val="00DE180B"/>
    <w:rsid w:val="00DE2A23"/>
    <w:rsid w:val="00DE30CE"/>
    <w:rsid w:val="00DE4022"/>
    <w:rsid w:val="00DE4F44"/>
    <w:rsid w:val="00DE577C"/>
    <w:rsid w:val="00DF1265"/>
    <w:rsid w:val="00DF2044"/>
    <w:rsid w:val="00DF2AD3"/>
    <w:rsid w:val="00DF39A3"/>
    <w:rsid w:val="00DF616A"/>
    <w:rsid w:val="00DF6591"/>
    <w:rsid w:val="00E002EC"/>
    <w:rsid w:val="00E00F72"/>
    <w:rsid w:val="00E011FA"/>
    <w:rsid w:val="00E067B9"/>
    <w:rsid w:val="00E105C3"/>
    <w:rsid w:val="00E146ED"/>
    <w:rsid w:val="00E204F6"/>
    <w:rsid w:val="00E20568"/>
    <w:rsid w:val="00E21679"/>
    <w:rsid w:val="00E218C8"/>
    <w:rsid w:val="00E24002"/>
    <w:rsid w:val="00E254E1"/>
    <w:rsid w:val="00E255D5"/>
    <w:rsid w:val="00E26B75"/>
    <w:rsid w:val="00E2709E"/>
    <w:rsid w:val="00E300A4"/>
    <w:rsid w:val="00E32D82"/>
    <w:rsid w:val="00E352BE"/>
    <w:rsid w:val="00E36B70"/>
    <w:rsid w:val="00E37A62"/>
    <w:rsid w:val="00E4119A"/>
    <w:rsid w:val="00E441FA"/>
    <w:rsid w:val="00E4503C"/>
    <w:rsid w:val="00E45711"/>
    <w:rsid w:val="00E514F5"/>
    <w:rsid w:val="00E52505"/>
    <w:rsid w:val="00E52CC6"/>
    <w:rsid w:val="00E56025"/>
    <w:rsid w:val="00E566E4"/>
    <w:rsid w:val="00E61930"/>
    <w:rsid w:val="00E6231F"/>
    <w:rsid w:val="00E62996"/>
    <w:rsid w:val="00E63534"/>
    <w:rsid w:val="00E63FA1"/>
    <w:rsid w:val="00E65F83"/>
    <w:rsid w:val="00E6692E"/>
    <w:rsid w:val="00E70752"/>
    <w:rsid w:val="00E724A0"/>
    <w:rsid w:val="00E73698"/>
    <w:rsid w:val="00E7764E"/>
    <w:rsid w:val="00E80231"/>
    <w:rsid w:val="00E81348"/>
    <w:rsid w:val="00E821ED"/>
    <w:rsid w:val="00E82D95"/>
    <w:rsid w:val="00E83415"/>
    <w:rsid w:val="00E8367D"/>
    <w:rsid w:val="00E83B91"/>
    <w:rsid w:val="00E868DF"/>
    <w:rsid w:val="00E86FE2"/>
    <w:rsid w:val="00E90F1F"/>
    <w:rsid w:val="00E934BA"/>
    <w:rsid w:val="00E93DEA"/>
    <w:rsid w:val="00E94BCE"/>
    <w:rsid w:val="00E96998"/>
    <w:rsid w:val="00EA0337"/>
    <w:rsid w:val="00EA0E7E"/>
    <w:rsid w:val="00EA226F"/>
    <w:rsid w:val="00EA253B"/>
    <w:rsid w:val="00EA3157"/>
    <w:rsid w:val="00EA34DA"/>
    <w:rsid w:val="00EA3580"/>
    <w:rsid w:val="00EA587D"/>
    <w:rsid w:val="00EB2178"/>
    <w:rsid w:val="00EB2B8B"/>
    <w:rsid w:val="00EB33CF"/>
    <w:rsid w:val="00EB3841"/>
    <w:rsid w:val="00EB7ACA"/>
    <w:rsid w:val="00EC0F46"/>
    <w:rsid w:val="00EC27BC"/>
    <w:rsid w:val="00EC3301"/>
    <w:rsid w:val="00EC6AB4"/>
    <w:rsid w:val="00ED1117"/>
    <w:rsid w:val="00ED1A6B"/>
    <w:rsid w:val="00ED1ABE"/>
    <w:rsid w:val="00ED39E3"/>
    <w:rsid w:val="00ED4764"/>
    <w:rsid w:val="00ED5F4D"/>
    <w:rsid w:val="00ED7134"/>
    <w:rsid w:val="00EE0A63"/>
    <w:rsid w:val="00EE0E91"/>
    <w:rsid w:val="00EE2A28"/>
    <w:rsid w:val="00EE2AD6"/>
    <w:rsid w:val="00EE7416"/>
    <w:rsid w:val="00EE769D"/>
    <w:rsid w:val="00EE76A3"/>
    <w:rsid w:val="00EF216E"/>
    <w:rsid w:val="00EF28E2"/>
    <w:rsid w:val="00EF3B74"/>
    <w:rsid w:val="00EF44FC"/>
    <w:rsid w:val="00EF4C7F"/>
    <w:rsid w:val="00EF5338"/>
    <w:rsid w:val="00EF6F19"/>
    <w:rsid w:val="00F0093E"/>
    <w:rsid w:val="00F040BE"/>
    <w:rsid w:val="00F04BB5"/>
    <w:rsid w:val="00F04FE0"/>
    <w:rsid w:val="00F052D5"/>
    <w:rsid w:val="00F0533A"/>
    <w:rsid w:val="00F06779"/>
    <w:rsid w:val="00F06B34"/>
    <w:rsid w:val="00F1087C"/>
    <w:rsid w:val="00F14AC5"/>
    <w:rsid w:val="00F150DB"/>
    <w:rsid w:val="00F1584B"/>
    <w:rsid w:val="00F24449"/>
    <w:rsid w:val="00F254C7"/>
    <w:rsid w:val="00F258F6"/>
    <w:rsid w:val="00F274C9"/>
    <w:rsid w:val="00F303B5"/>
    <w:rsid w:val="00F309CD"/>
    <w:rsid w:val="00F3364B"/>
    <w:rsid w:val="00F377A3"/>
    <w:rsid w:val="00F40448"/>
    <w:rsid w:val="00F42BBE"/>
    <w:rsid w:val="00F4312A"/>
    <w:rsid w:val="00F433DD"/>
    <w:rsid w:val="00F43C86"/>
    <w:rsid w:val="00F4659B"/>
    <w:rsid w:val="00F46F99"/>
    <w:rsid w:val="00F47B1F"/>
    <w:rsid w:val="00F50191"/>
    <w:rsid w:val="00F50B2A"/>
    <w:rsid w:val="00F511D3"/>
    <w:rsid w:val="00F5194B"/>
    <w:rsid w:val="00F53C98"/>
    <w:rsid w:val="00F54DD3"/>
    <w:rsid w:val="00F56A95"/>
    <w:rsid w:val="00F57595"/>
    <w:rsid w:val="00F57893"/>
    <w:rsid w:val="00F61611"/>
    <w:rsid w:val="00F61EBB"/>
    <w:rsid w:val="00F62F2C"/>
    <w:rsid w:val="00F63442"/>
    <w:rsid w:val="00F64EC1"/>
    <w:rsid w:val="00F6510C"/>
    <w:rsid w:val="00F65B8E"/>
    <w:rsid w:val="00F67507"/>
    <w:rsid w:val="00F742F4"/>
    <w:rsid w:val="00F7565E"/>
    <w:rsid w:val="00F76762"/>
    <w:rsid w:val="00F7770E"/>
    <w:rsid w:val="00F77A02"/>
    <w:rsid w:val="00F77F92"/>
    <w:rsid w:val="00F82C8C"/>
    <w:rsid w:val="00F846E1"/>
    <w:rsid w:val="00F8614F"/>
    <w:rsid w:val="00F92901"/>
    <w:rsid w:val="00F929FC"/>
    <w:rsid w:val="00F951B9"/>
    <w:rsid w:val="00F95BAB"/>
    <w:rsid w:val="00F97A4C"/>
    <w:rsid w:val="00FA09CD"/>
    <w:rsid w:val="00FA0A37"/>
    <w:rsid w:val="00FA0DB5"/>
    <w:rsid w:val="00FA1C54"/>
    <w:rsid w:val="00FA1D19"/>
    <w:rsid w:val="00FA3A02"/>
    <w:rsid w:val="00FA6676"/>
    <w:rsid w:val="00FA720E"/>
    <w:rsid w:val="00FA725F"/>
    <w:rsid w:val="00FB17C4"/>
    <w:rsid w:val="00FB1DD5"/>
    <w:rsid w:val="00FB2B70"/>
    <w:rsid w:val="00FB6009"/>
    <w:rsid w:val="00FB691D"/>
    <w:rsid w:val="00FC0C4B"/>
    <w:rsid w:val="00FC0CB8"/>
    <w:rsid w:val="00FC3745"/>
    <w:rsid w:val="00FC429C"/>
    <w:rsid w:val="00FC6C48"/>
    <w:rsid w:val="00FC77D8"/>
    <w:rsid w:val="00FD0E81"/>
    <w:rsid w:val="00FD18FF"/>
    <w:rsid w:val="00FD21CF"/>
    <w:rsid w:val="00FD2737"/>
    <w:rsid w:val="00FD2BD4"/>
    <w:rsid w:val="00FD5871"/>
    <w:rsid w:val="00FD6162"/>
    <w:rsid w:val="00FE0E80"/>
    <w:rsid w:val="00FE1FF3"/>
    <w:rsid w:val="00FE230E"/>
    <w:rsid w:val="00FE39A3"/>
    <w:rsid w:val="00FE3B32"/>
    <w:rsid w:val="00FE402C"/>
    <w:rsid w:val="00FE4180"/>
    <w:rsid w:val="00FE5161"/>
    <w:rsid w:val="00FE5EDA"/>
    <w:rsid w:val="00FE6276"/>
    <w:rsid w:val="00FE6675"/>
    <w:rsid w:val="00FE7082"/>
    <w:rsid w:val="00FF0469"/>
    <w:rsid w:val="00FF0FB3"/>
    <w:rsid w:val="00FF3B44"/>
    <w:rsid w:val="00FF4D5B"/>
    <w:rsid w:val="00FF5BD6"/>
    <w:rsid w:val="00FF7283"/>
    <w:rsid w:val="00FF7E7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633D73"/>
  <w15:chartTrackingRefBased/>
  <w15:docId w15:val="{A0CCE31D-9A2F-45BC-85E1-12460AC777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lsdException w:name="Unresolved Mention" w:semiHidden="1" w:unhideWhenUsed="1"/>
    <w:lsdException w:name="Smart Link" w:semiHidden="1" w:unhideWhenUsed="1"/>
  </w:latentStyles>
  <w:style w:type="paragraph" w:default="1" w:styleId="Normal">
    <w:name w:val="Normal"/>
    <w:qFormat/>
    <w:rsid w:val="00B84052"/>
    <w:pPr>
      <w:spacing w:after="0"/>
      <w:jc w:val="both"/>
    </w:pPr>
    <w:rPr>
      <w:rFonts w:cs="Open Sans"/>
      <w:color w:val="767171" w:themeColor="background2" w:themeShade="80"/>
      <w:position w:val="8"/>
      <w:szCs w:val="24"/>
      <w:lang w:val="en-US"/>
    </w:rPr>
  </w:style>
  <w:style w:type="paragraph" w:styleId="Heading1">
    <w:name w:val="heading 1"/>
    <w:basedOn w:val="Normal"/>
    <w:next w:val="Normal"/>
    <w:link w:val="Heading1Char"/>
    <w:uiPriority w:val="9"/>
    <w:qFormat/>
    <w:rsid w:val="00801485"/>
    <w:pPr>
      <w:jc w:val="right"/>
      <w:outlineLvl w:val="0"/>
    </w:pPr>
    <w:rPr>
      <w:b/>
      <w:caps/>
      <w:color w:val="7F7F7F" w:themeColor="text1" w:themeTint="80"/>
      <w:spacing w:val="20"/>
      <w:kern w:val="48"/>
      <w:position w:val="9"/>
      <w:sz w:val="26"/>
      <w:szCs w:val="26"/>
    </w:rPr>
  </w:style>
  <w:style w:type="paragraph" w:styleId="Heading2">
    <w:name w:val="heading 2"/>
    <w:basedOn w:val="Normal"/>
    <w:next w:val="Normal"/>
    <w:link w:val="Heading2Char"/>
    <w:uiPriority w:val="9"/>
    <w:qFormat/>
    <w:rsid w:val="00B84052"/>
    <w:pPr>
      <w:outlineLvl w:val="1"/>
    </w:pPr>
    <w:rPr>
      <w:b/>
      <w:bCs/>
      <w:sz w:val="24"/>
      <w:szCs w:val="28"/>
    </w:rPr>
  </w:style>
  <w:style w:type="paragraph" w:styleId="Heading3">
    <w:name w:val="heading 3"/>
    <w:basedOn w:val="Normal"/>
    <w:next w:val="Normal"/>
    <w:link w:val="Heading3Char"/>
    <w:uiPriority w:val="9"/>
    <w:qFormat/>
    <w:rsid w:val="00B84052"/>
    <w:pPr>
      <w:spacing w:after="160"/>
      <w:outlineLvl w:val="2"/>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70EA4"/>
    <w:pPr>
      <w:spacing w:line="240" w:lineRule="auto"/>
      <w:ind w:left="720"/>
      <w:contextualSpacing/>
      <w:jc w:val="center"/>
    </w:pPr>
  </w:style>
  <w:style w:type="paragraph" w:styleId="Title">
    <w:name w:val="Title"/>
    <w:basedOn w:val="Normal"/>
    <w:next w:val="Normal"/>
    <w:link w:val="TitleChar"/>
    <w:uiPriority w:val="10"/>
    <w:qFormat/>
    <w:rsid w:val="00096506"/>
    <w:pPr>
      <w:spacing w:after="160"/>
      <w:jc w:val="center"/>
    </w:pPr>
    <w:rPr>
      <w:rFonts w:asciiTheme="majorHAnsi" w:hAnsiTheme="majorHAnsi" w:cstheme="minorBidi"/>
      <w:caps/>
      <w:color w:val="E3DBC7" w:themeColor="accent3" w:themeTint="66"/>
      <w:spacing w:val="80"/>
      <w:position w:val="0"/>
      <w:sz w:val="56"/>
      <w:szCs w:val="56"/>
    </w:rPr>
  </w:style>
  <w:style w:type="character" w:customStyle="1" w:styleId="TitleChar">
    <w:name w:val="Title Char"/>
    <w:basedOn w:val="DefaultParagraphFont"/>
    <w:link w:val="Title"/>
    <w:uiPriority w:val="10"/>
    <w:rsid w:val="00096506"/>
    <w:rPr>
      <w:rFonts w:asciiTheme="majorHAnsi" w:hAnsiTheme="majorHAnsi"/>
      <w:caps/>
      <w:color w:val="E3DBC7" w:themeColor="accent3" w:themeTint="66"/>
      <w:spacing w:val="80"/>
      <w:sz w:val="56"/>
      <w:szCs w:val="56"/>
      <w:lang w:val="en-US"/>
    </w:rPr>
  </w:style>
  <w:style w:type="paragraph" w:styleId="Subtitle">
    <w:name w:val="Subtitle"/>
    <w:basedOn w:val="Normal"/>
    <w:next w:val="Normal"/>
    <w:link w:val="SubtitleChar"/>
    <w:uiPriority w:val="11"/>
    <w:qFormat/>
    <w:rsid w:val="00801485"/>
    <w:pPr>
      <w:spacing w:after="160"/>
      <w:jc w:val="center"/>
    </w:pPr>
    <w:rPr>
      <w:b/>
      <w:caps/>
      <w:color w:val="E3DBC7" w:themeColor="accent3" w:themeTint="66"/>
      <w:spacing w:val="80"/>
      <w:position w:val="0"/>
      <w:szCs w:val="22"/>
    </w:rPr>
  </w:style>
  <w:style w:type="character" w:customStyle="1" w:styleId="SubtitleChar">
    <w:name w:val="Subtitle Char"/>
    <w:basedOn w:val="DefaultParagraphFont"/>
    <w:link w:val="Subtitle"/>
    <w:uiPriority w:val="11"/>
    <w:rsid w:val="00801485"/>
    <w:rPr>
      <w:rFonts w:cs="Open Sans"/>
      <w:b/>
      <w:caps/>
      <w:color w:val="E3DBC7" w:themeColor="accent3" w:themeTint="66"/>
      <w:spacing w:val="80"/>
      <w:lang w:val="en-US"/>
    </w:rPr>
  </w:style>
  <w:style w:type="character" w:customStyle="1" w:styleId="Heading1Char">
    <w:name w:val="Heading 1 Char"/>
    <w:basedOn w:val="DefaultParagraphFont"/>
    <w:link w:val="Heading1"/>
    <w:uiPriority w:val="9"/>
    <w:rsid w:val="00801485"/>
    <w:rPr>
      <w:rFonts w:cs="Open Sans"/>
      <w:b/>
      <w:caps/>
      <w:color w:val="7F7F7F" w:themeColor="text1" w:themeTint="80"/>
      <w:spacing w:val="20"/>
      <w:kern w:val="48"/>
      <w:position w:val="9"/>
      <w:sz w:val="26"/>
      <w:szCs w:val="26"/>
      <w:lang w:val="en-US"/>
    </w:rPr>
  </w:style>
  <w:style w:type="paragraph" w:customStyle="1" w:styleId="Contactinfo">
    <w:name w:val="Contact info"/>
    <w:basedOn w:val="Normal"/>
    <w:qFormat/>
    <w:rsid w:val="00801485"/>
    <w:pPr>
      <w:spacing w:line="360" w:lineRule="auto"/>
      <w:jc w:val="right"/>
    </w:pPr>
    <w:rPr>
      <w:position w:val="0"/>
      <w:szCs w:val="22"/>
    </w:rPr>
  </w:style>
  <w:style w:type="character" w:customStyle="1" w:styleId="Heading2Char">
    <w:name w:val="Heading 2 Char"/>
    <w:basedOn w:val="DefaultParagraphFont"/>
    <w:link w:val="Heading2"/>
    <w:uiPriority w:val="9"/>
    <w:rsid w:val="00B84052"/>
    <w:rPr>
      <w:rFonts w:cs="Open Sans"/>
      <w:b/>
      <w:bCs/>
      <w:color w:val="767171" w:themeColor="background2" w:themeShade="80"/>
      <w:position w:val="8"/>
      <w:sz w:val="24"/>
      <w:szCs w:val="28"/>
      <w:lang w:val="en-US"/>
    </w:rPr>
  </w:style>
  <w:style w:type="paragraph" w:customStyle="1" w:styleId="Heading1Left">
    <w:name w:val="Heading 1 Left"/>
    <w:basedOn w:val="Heading1"/>
    <w:qFormat/>
    <w:rsid w:val="00096506"/>
    <w:pPr>
      <w:jc w:val="left"/>
    </w:pPr>
  </w:style>
  <w:style w:type="character" w:customStyle="1" w:styleId="Heading3Char">
    <w:name w:val="Heading 3 Char"/>
    <w:basedOn w:val="DefaultParagraphFont"/>
    <w:link w:val="Heading3"/>
    <w:uiPriority w:val="9"/>
    <w:rsid w:val="00B84052"/>
    <w:rPr>
      <w:rFonts w:cs="Open Sans"/>
      <w:color w:val="767171" w:themeColor="background2" w:themeShade="80"/>
      <w:position w:val="8"/>
      <w:szCs w:val="24"/>
      <w:lang w:val="en-US"/>
    </w:rPr>
  </w:style>
  <w:style w:type="paragraph" w:styleId="ListBullet">
    <w:name w:val="List Bullet"/>
    <w:basedOn w:val="Normal"/>
    <w:uiPriority w:val="99"/>
    <w:rsid w:val="00B84052"/>
    <w:pPr>
      <w:numPr>
        <w:numId w:val="6"/>
      </w:numPr>
      <w:ind w:left="720"/>
      <w:contextualSpacing/>
    </w:pPr>
  </w:style>
  <w:style w:type="paragraph" w:customStyle="1" w:styleId="Normalright">
    <w:name w:val="Normal right"/>
    <w:basedOn w:val="Normal"/>
    <w:qFormat/>
    <w:rsid w:val="00B84052"/>
    <w:pPr>
      <w:jc w:val="right"/>
    </w:pPr>
  </w:style>
  <w:style w:type="paragraph" w:customStyle="1" w:styleId="Smallspace">
    <w:name w:val="Small space"/>
    <w:basedOn w:val="Normal"/>
    <w:qFormat/>
    <w:rsid w:val="00B84052"/>
    <w:pPr>
      <w:jc w:val="right"/>
    </w:pPr>
    <w:rPr>
      <w:sz w:val="6"/>
    </w:rPr>
  </w:style>
  <w:style w:type="character" w:styleId="Emphasis">
    <w:name w:val="Emphasis"/>
    <w:basedOn w:val="DefaultParagraphFont"/>
    <w:uiPriority w:val="20"/>
    <w:qFormat/>
    <w:rsid w:val="00B84052"/>
    <w:rPr>
      <w:b/>
      <w:i w:val="0"/>
      <w:iCs/>
    </w:rPr>
  </w:style>
  <w:style w:type="paragraph" w:styleId="Header">
    <w:name w:val="header"/>
    <w:basedOn w:val="Normal"/>
    <w:link w:val="HeaderChar"/>
    <w:uiPriority w:val="99"/>
    <w:semiHidden/>
    <w:rsid w:val="00BD4EF5"/>
    <w:pPr>
      <w:tabs>
        <w:tab w:val="center" w:pos="4680"/>
        <w:tab w:val="right" w:pos="9360"/>
      </w:tabs>
      <w:spacing w:line="240" w:lineRule="auto"/>
    </w:pPr>
  </w:style>
  <w:style w:type="character" w:customStyle="1" w:styleId="HeaderChar">
    <w:name w:val="Header Char"/>
    <w:basedOn w:val="DefaultParagraphFont"/>
    <w:link w:val="Header"/>
    <w:uiPriority w:val="99"/>
    <w:semiHidden/>
    <w:rsid w:val="00BD4EF5"/>
    <w:rPr>
      <w:rFonts w:cs="Open Sans"/>
      <w:color w:val="767171" w:themeColor="background2" w:themeShade="80"/>
      <w:position w:val="8"/>
      <w:szCs w:val="24"/>
      <w:lang w:val="en-US"/>
    </w:rPr>
  </w:style>
  <w:style w:type="paragraph" w:styleId="Footer">
    <w:name w:val="footer"/>
    <w:basedOn w:val="Normal"/>
    <w:link w:val="FooterChar"/>
    <w:uiPriority w:val="99"/>
    <w:unhideWhenUsed/>
    <w:rsid w:val="00BD4EF5"/>
    <w:pPr>
      <w:tabs>
        <w:tab w:val="center" w:pos="4680"/>
        <w:tab w:val="right" w:pos="9360"/>
      </w:tabs>
      <w:spacing w:line="240" w:lineRule="auto"/>
    </w:pPr>
  </w:style>
  <w:style w:type="character" w:customStyle="1" w:styleId="FooterChar">
    <w:name w:val="Footer Char"/>
    <w:basedOn w:val="DefaultParagraphFont"/>
    <w:link w:val="Footer"/>
    <w:uiPriority w:val="99"/>
    <w:rsid w:val="00BD4EF5"/>
    <w:rPr>
      <w:rFonts w:cs="Open Sans"/>
      <w:color w:val="767171" w:themeColor="background2" w:themeShade="80"/>
      <w:position w:val="8"/>
      <w:szCs w:val="24"/>
      <w:lang w:val="en-US"/>
    </w:rPr>
  </w:style>
  <w:style w:type="character" w:styleId="Hyperlink">
    <w:name w:val="Hyperlink"/>
    <w:basedOn w:val="DefaultParagraphFont"/>
    <w:uiPriority w:val="99"/>
    <w:unhideWhenUsed/>
    <w:rsid w:val="00C97C9E"/>
    <w:rPr>
      <w:color w:val="0563C1" w:themeColor="hyperlink"/>
      <w:u w:val="single"/>
    </w:rPr>
  </w:style>
  <w:style w:type="character" w:styleId="UnresolvedMention">
    <w:name w:val="Unresolved Mention"/>
    <w:basedOn w:val="DefaultParagraphFont"/>
    <w:uiPriority w:val="99"/>
    <w:semiHidden/>
    <w:unhideWhenUsed/>
    <w:rsid w:val="00C97C9E"/>
    <w:rPr>
      <w:color w:val="605E5C"/>
      <w:shd w:val="clear" w:color="auto" w:fill="E1DFDD"/>
    </w:rPr>
  </w:style>
  <w:style w:type="character" w:styleId="FollowedHyperlink">
    <w:name w:val="FollowedHyperlink"/>
    <w:basedOn w:val="DefaultParagraphFont"/>
    <w:uiPriority w:val="99"/>
    <w:semiHidden/>
    <w:unhideWhenUsed/>
    <w:rsid w:val="00FF7E7D"/>
    <w:rPr>
      <w:color w:val="C00000" w:themeColor="followedHyperlink"/>
      <w:u w:val="single"/>
    </w:rPr>
  </w:style>
  <w:style w:type="paragraph" w:styleId="Caption">
    <w:name w:val="caption"/>
    <w:basedOn w:val="Normal"/>
    <w:next w:val="Normal"/>
    <w:uiPriority w:val="35"/>
    <w:unhideWhenUsed/>
    <w:qFormat/>
    <w:rsid w:val="00675F4A"/>
    <w:pPr>
      <w:spacing w:after="200" w:line="240" w:lineRule="auto"/>
    </w:pPr>
    <w:rPr>
      <w:i/>
      <w:iCs/>
      <w:color w:val="C00000"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tephen\AppData\Local\Microsoft\Office\16.0\DTS\en-CA%7b0C9A0513-04CD-4680-9923-1295823FD4BD%7d\%7bED0102AD-A8AA-4346-8E71-D0BB082E7CF8%7dTF3989d24a-788e-4f55-85b1-96f554330c048ddd1953_win32-aba2519d12e7.dotx" TargetMode="External"/></Relationships>
</file>

<file path=word/theme/theme1.xml><?xml version="1.0" encoding="utf-8"?>
<a:theme xmlns:a="http://schemas.openxmlformats.org/drawingml/2006/main" name="Office Theme">
  <a:themeElements>
    <a:clrScheme name="Custom 292">
      <a:dk1>
        <a:sysClr val="windowText" lastClr="000000"/>
      </a:dk1>
      <a:lt1>
        <a:sysClr val="window" lastClr="FFFFFF"/>
      </a:lt1>
      <a:dk2>
        <a:srgbClr val="C00000"/>
      </a:dk2>
      <a:lt2>
        <a:srgbClr val="E7E6E6"/>
      </a:lt2>
      <a:accent1>
        <a:srgbClr val="CCCCDA"/>
      </a:accent1>
      <a:accent2>
        <a:srgbClr val="C4B1CF"/>
      </a:accent2>
      <a:accent3>
        <a:srgbClr val="B9A773"/>
      </a:accent3>
      <a:accent4>
        <a:srgbClr val="B48A9E"/>
      </a:accent4>
      <a:accent5>
        <a:srgbClr val="11374F"/>
      </a:accent5>
      <a:accent6>
        <a:srgbClr val="7D8C68"/>
      </a:accent6>
      <a:hlink>
        <a:srgbClr val="0563C1"/>
      </a:hlink>
      <a:folHlink>
        <a:srgbClr val="C00000"/>
      </a:folHlink>
    </a:clrScheme>
    <a:fontScheme name="Custom 9">
      <a:majorFont>
        <a:latin typeface="Roboto Slab"/>
        <a:ea typeface=""/>
        <a:cs typeface=""/>
      </a:majorFont>
      <a:minorFont>
        <a:latin typeface="Open Sans"/>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30" ma:contentTypeDescription="Create a new document." ma:contentTypeScope="" ma:versionID="cec0622158e8f13124e9e8fd4de31bd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52f30ab005d15df08657af532e6e3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hidden="true"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hidden="tru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hidden="true" ma:internalName="Background" ma:readOnly="false">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element name="MediaServiceBillingMetadata" ma:index="33" nillable="true" ma:displayName="MediaServiceBillingMetadata" ma:hidden="true" ma:internalName="MediaServiceBillingMetadata"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TaxCatchAll xmlns="230e9df3-be65-4c73-a93b-d1236ebd677e" xsi:nil="true"/>
    <ImageTagsTaxHTField xmlns="71af3243-3dd4-4a8d-8c0d-dd76da1f02a5">
      <Terms xmlns="http://schemas.microsoft.com/office/infopath/2007/PartnerControls"/>
    </ImageTagsTaxHTField>
    <Image xmlns="71af3243-3dd4-4a8d-8c0d-dd76da1f02a5">
      <Url xsi:nil="true"/>
      <Description xsi:nil="true"/>
    </Image>
    <Status xmlns="71af3243-3dd4-4a8d-8c0d-dd76da1f02a5">Not started</Status>
    <Background xmlns="71af3243-3dd4-4a8d-8c0d-dd76da1f02a5">false</Background>
    <MediaServiceKeyPoints xmlns="71af3243-3dd4-4a8d-8c0d-dd76da1f02a5" xsi:nil="true"/>
    <SharedWithUsers xmlns="16c05727-aa75-4e4a-9b5f-8a80a1165891">
      <UserInfo>
        <DisplayName/>
        <AccountId xsi:nil="true"/>
        <AccountType/>
      </UserInfo>
    </SharedWithUsers>
  </documentManagement>
</p:properties>
</file>

<file path=customXml/itemProps1.xml><?xml version="1.0" encoding="utf-8"?>
<ds:datastoreItem xmlns:ds="http://schemas.openxmlformats.org/officeDocument/2006/customXml" ds:itemID="{9098B2E7-CE2F-4340-8334-FDE2026ED40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068642D-1FAD-4DF0-8BF1-1BD7A817FBB6}">
  <ds:schemaRefs>
    <ds:schemaRef ds:uri="http://schemas.microsoft.com/sharepoint/v3/contenttype/forms"/>
  </ds:schemaRefs>
</ds:datastoreItem>
</file>

<file path=customXml/itemProps3.xml><?xml version="1.0" encoding="utf-8"?>
<ds:datastoreItem xmlns:ds="http://schemas.openxmlformats.org/officeDocument/2006/customXml" ds:itemID="{3FFAAC18-B183-4D13-BB11-ECA73010A247}">
  <ds:schemaRefs>
    <ds:schemaRef ds:uri="http://schemas.openxmlformats.org/officeDocument/2006/bibliography"/>
  </ds:schemaRefs>
</ds:datastoreItem>
</file>

<file path=customXml/itemProps4.xml><?xml version="1.0" encoding="utf-8"?>
<ds:datastoreItem xmlns:ds="http://schemas.openxmlformats.org/officeDocument/2006/customXml" ds:itemID="{6FD194E5-51C0-4C07-BA30-915C753353B6}">
  <ds:schemaRefs>
    <ds:schemaRef ds:uri="http://schemas.microsoft.com/office/2006/metadata/properties"/>
    <ds:schemaRef ds:uri="http://schemas.microsoft.com/office/infopath/2007/PartnerControls"/>
    <ds:schemaRef ds:uri="http://schemas.microsoft.com/sharepoint/v3"/>
    <ds:schemaRef ds:uri="230e9df3-be65-4c73-a93b-d1236ebd677e"/>
    <ds:schemaRef ds:uri="71af3243-3dd4-4a8d-8c0d-dd76da1f02a5"/>
    <ds:schemaRef ds:uri="16c05727-aa75-4e4a-9b5f-8a80a1165891"/>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{ED0102AD-A8AA-4346-8E71-D0BB082E7CF8}TF3989d24a-788e-4f55-85b1-96f554330c048ddd1953_win32-aba2519d12e7</Template>
  <TotalTime>1515</TotalTime>
  <Pages>7</Pages>
  <Words>836</Words>
  <Characters>4768</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Fritz Antonette</dc:creator>
  <cp:keywords/>
  <dc:description/>
  <cp:lastModifiedBy>Fritz Antonette</cp:lastModifiedBy>
  <cp:revision>1466</cp:revision>
  <cp:lastPrinted>2026-05-25T12:56:00Z</cp:lastPrinted>
  <dcterms:created xsi:type="dcterms:W3CDTF">2026-05-12T18:10:00Z</dcterms:created>
  <dcterms:modified xsi:type="dcterms:W3CDTF">2026-09-19T02:42:00Z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MediaServiceImageTags">
    <vt:lpwstr/>
  </property>
  <property fmtid="{D5CDD505-2E9C-101B-9397-08002B2CF9AE}" pid="4" name="Order">
    <vt:r8>5357400</vt:r8>
  </property>
  <property fmtid="{D5CDD505-2E9C-101B-9397-08002B2CF9AE}" pid="5" name="xd_Signature">
    <vt:bool>false</vt:bool>
  </property>
  <property fmtid="{D5CDD505-2E9C-101B-9397-08002B2CF9AE}" pid="6" name="xd_ProgID">
    <vt:lpwstr/>
  </property>
  <property fmtid="{D5CDD505-2E9C-101B-9397-08002B2CF9AE}" pid="7" name="TemplateUrl">
    <vt:lpwstr/>
  </property>
  <property fmtid="{D5CDD505-2E9C-101B-9397-08002B2CF9AE}" pid="8" name="ComplianceAssetId">
    <vt:lpwstr/>
  </property>
  <property fmtid="{D5CDD505-2E9C-101B-9397-08002B2CF9AE}" pid="9" name="_ExtendedDescription">
    <vt:lpwstr/>
  </property>
  <property fmtid="{D5CDD505-2E9C-101B-9397-08002B2CF9AE}" pid="10" name="TriggerFlowInfo">
    <vt:lpwstr/>
  </property>
</Properties>
</file>